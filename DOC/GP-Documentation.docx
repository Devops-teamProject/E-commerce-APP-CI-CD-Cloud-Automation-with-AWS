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0E3B2A" w:rsidP="00D70D02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1339171" wp14:editId="625F7F07">
                <wp:simplePos x="0" y="0"/>
                <wp:positionH relativeFrom="column">
                  <wp:posOffset>-411480</wp:posOffset>
                </wp:positionH>
                <wp:positionV relativeFrom="page">
                  <wp:posOffset>-15240</wp:posOffset>
                </wp:positionV>
                <wp:extent cx="3938905" cy="99822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9982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D4E25" id="Rectangle 3" o:spid="_x0000_s1026" alt="white rectangle for text on cover" style="position:absolute;margin-left:-32.4pt;margin-top:-1.2pt;width:310.15pt;height:78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1ED594E4" wp14:editId="02BD9FFC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3FAF4004" wp14:editId="4137BF82">
                      <wp:extent cx="3139440" cy="1560830"/>
                      <wp:effectExtent l="0" t="0" r="0" b="127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9440" cy="1560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F75DC" w:rsidRPr="008F50E7" w:rsidRDefault="008F75DC" w:rsidP="000E3B2A">
                                  <w:pPr>
                                    <w:pStyle w:val="Title"/>
                                    <w:jc w:val="center"/>
                                    <w:rPr>
                                      <w:b w:val="0"/>
                                      <w:bCs w:val="0"/>
                                      <w:sz w:val="40"/>
                                      <w:szCs w:val="40"/>
                                    </w:rPr>
                                  </w:pPr>
                                  <w:r w:rsidRPr="008F50E7">
                                    <w:rPr>
                                      <w:rStyle w:val="Strong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E-COMMERCE PLATFORM WITH FULL DEVOPS INTEGRATION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FAF40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47.2pt;height:1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" filled="f" stroked="f" strokeweight=".5pt">
                      <v:textbox>
                        <w:txbxContent>
                          <w:p w:rsidR="008F75DC" w:rsidRPr="008F50E7" w:rsidRDefault="008F75DC" w:rsidP="000E3B2A">
                            <w:pPr>
                              <w:pStyle w:val="Title"/>
                              <w:jc w:val="center"/>
                              <w:rPr>
                                <w:b w:val="0"/>
                                <w:bCs w:val="0"/>
                                <w:sz w:val="40"/>
                                <w:szCs w:val="40"/>
                              </w:rPr>
                            </w:pPr>
                            <w:r w:rsidRPr="008F50E7">
                              <w:rPr>
                                <w:rStyle w:val="Strong"/>
                                <w:b/>
                                <w:bCs/>
                                <w:sz w:val="40"/>
                                <w:szCs w:val="40"/>
                              </w:rPr>
                              <w:t>E-COMMERCE PLATFORM WITH FULL DEVOPS INTEGRATION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Default="00D077E9" w:rsidP="00D077E9"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12BAB7D8" wp14:editId="202B963D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A1376EF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Default="00D077E9" w:rsidP="00D077E9">
            <w:pPr>
              <w:rPr>
                <w:noProof/>
              </w:rPr>
            </w:pPr>
          </w:p>
        </w:tc>
      </w:tr>
      <w:tr w:rsidR="00D077E9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8A581B5A32F84894844D0AC2DDD042A5"/>
              </w:placeholder>
              <w15:appearance w15:val="hidden"/>
            </w:sdtPr>
            <w:sdtEndPr/>
            <w:sdtContent>
              <w:p w:rsidR="00D077E9" w:rsidRDefault="00D077E9" w:rsidP="0061565C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8927BC">
                  <w:rPr>
                    <w:rStyle w:val="SubtitleChar"/>
                    <w:b w:val="0"/>
                    <w:noProof/>
                  </w:rPr>
                  <w:t>December 7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57E2D5E2" wp14:editId="34342096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99B7B3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:rsidR="00D077E9" w:rsidRDefault="002241D2" w:rsidP="00D077E9">
            <w:sdt>
              <w:sdtPr>
                <w:id w:val="-1740469667"/>
                <w:placeholder>
                  <w:docPart w:val="AA2F271B67AA4678A9AF092BDA729DFC"/>
                </w:placeholder>
                <w15:appearance w15:val="hidden"/>
              </w:sdtPr>
              <w:sdtEndPr/>
              <w:sdtContent>
                <w:r w:rsidR="001E47CE" w:rsidRPr="001E47CE">
                  <w:t>Graduation Project Documentation</w:t>
                </w:r>
              </w:sdtContent>
            </w:sdt>
          </w:p>
          <w:p w:rsidR="00D077E9" w:rsidRDefault="001E47CE" w:rsidP="00D077E9">
            <w:r>
              <w:t>DEPI Scholarship</w:t>
            </w:r>
          </w:p>
          <w:p w:rsidR="0061565C" w:rsidRPr="00D86945" w:rsidRDefault="0061565C" w:rsidP="00D077E9">
            <w:pPr>
              <w:rPr>
                <w:noProof/>
                <w:sz w:val="10"/>
                <w:szCs w:val="10"/>
              </w:rPr>
            </w:pPr>
            <w:r>
              <w:t>Ahmed – Mahmoud - Maged</w:t>
            </w:r>
          </w:p>
        </w:tc>
      </w:tr>
    </w:tbl>
    <w:p w:rsidR="00D077E9" w:rsidRDefault="00D077E9">
      <w:pPr>
        <w:spacing w:after="20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B8F4FD" wp14:editId="079B7218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CF40C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" fillcolor="#34aba2 [3206]" stroked="f" strokeweight="2pt">
                <w10:wrap anchory="page"/>
              </v:rect>
            </w:pict>
          </mc:Fallback>
        </mc:AlternateContent>
      </w:r>
      <w:r>
        <w:br w:type="page"/>
      </w:r>
    </w:p>
    <w:p w:rsidR="00D077E9" w:rsidRDefault="000E3B2A" w:rsidP="00D077E9">
      <w:pPr>
        <w:pStyle w:val="Heading1"/>
      </w:pPr>
      <w:r>
        <w:lastRenderedPageBreak/>
        <w:t>Abstract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99"/>
      </w:tblGrid>
      <w:tr w:rsidR="00D077E9" w:rsidTr="001E47CE">
        <w:trPr>
          <w:trHeight w:val="3546"/>
        </w:trPr>
        <w:tc>
          <w:tcPr>
            <w:tcW w:w="9999" w:type="dxa"/>
          </w:tcPr>
          <w:p w:rsidR="00DF027C" w:rsidRDefault="00DF027C" w:rsidP="00DF027C"/>
          <w:p w:rsidR="001E47CE" w:rsidRDefault="001E47CE" w:rsidP="001E47CE">
            <w:pPr>
              <w:pStyle w:val="Content"/>
            </w:pPr>
            <w:r>
              <w:t>This graduation project presents the design and implementation of a comprehensive E-Commerce Platform utilizing modern web technologies including React.js for the frontend, Node.js with Express for the backend, and MongoDB as the database solution. The system incorporates a complete DevOps pipeline featuring</w:t>
            </w:r>
          </w:p>
          <w:p w:rsidR="001E47CE" w:rsidRDefault="001E47CE" w:rsidP="001E47CE">
            <w:pPr>
              <w:pStyle w:val="Content"/>
            </w:pPr>
            <w:r>
              <w:t xml:space="preserve">continuous integration and continuous deployment (CI/CD) through GitHub Actions, containerization using Docker, and infrastructure automation. The platform enables users to browse products, manage shopping carts and track orders in real-time. </w:t>
            </w:r>
          </w:p>
          <w:p w:rsidR="001E47CE" w:rsidRDefault="001E47CE" w:rsidP="001E47CE">
            <w:pPr>
              <w:pStyle w:val="Content"/>
            </w:pPr>
          </w:p>
          <w:p w:rsidR="001E47CE" w:rsidRDefault="001E47CE" w:rsidP="001E47CE">
            <w:pPr>
              <w:pStyle w:val="Content"/>
            </w:pPr>
            <w:r>
              <w:t>An administrative dashboard provides inventory management, order processing, and analytics capabilities.</w:t>
            </w:r>
          </w:p>
          <w:p w:rsidR="001E47CE" w:rsidRDefault="001E47CE" w:rsidP="001E47CE">
            <w:pPr>
              <w:pStyle w:val="Content"/>
            </w:pPr>
          </w:p>
          <w:p w:rsidR="001E47CE" w:rsidRDefault="001E47CE" w:rsidP="001E47CE">
            <w:pPr>
              <w:pStyle w:val="Content"/>
            </w:pPr>
            <w:r>
              <w:t>This project demonstrates practical application of full-stack development, cloud</w:t>
            </w:r>
          </w:p>
          <w:p w:rsidR="001E47CE" w:rsidRDefault="001E47CE" w:rsidP="001E47CE">
            <w:pPr>
              <w:pStyle w:val="Content"/>
            </w:pPr>
            <w:r>
              <w:t>deployment, and modern software engineering practices.</w:t>
            </w:r>
          </w:p>
          <w:p w:rsidR="001E47CE" w:rsidRDefault="001E47CE" w:rsidP="001E47CE">
            <w:pPr>
              <w:pStyle w:val="Content"/>
            </w:pPr>
            <w:r>
              <w:t>Keywords: E-Commerce, React.js, Node.js, MongoDB, DevOps, CI/CD, Docker, REST API.</w:t>
            </w:r>
          </w:p>
          <w:p w:rsidR="00DF027C" w:rsidRDefault="00DF027C" w:rsidP="001E47CE">
            <w:pPr>
              <w:pStyle w:val="Content"/>
            </w:pPr>
          </w:p>
        </w:tc>
      </w:tr>
      <w:tr w:rsidR="001E47CE" w:rsidTr="001E47CE">
        <w:trPr>
          <w:trHeight w:val="3546"/>
        </w:trPr>
        <w:tc>
          <w:tcPr>
            <w:tcW w:w="9999" w:type="dxa"/>
          </w:tcPr>
          <w:p w:rsidR="001E47CE" w:rsidRDefault="001E47CE" w:rsidP="00DF027C"/>
        </w:tc>
      </w:tr>
      <w:tr w:rsidR="00DF027C" w:rsidTr="001E47CE">
        <w:trPr>
          <w:trHeight w:val="5931"/>
        </w:trPr>
        <w:tc>
          <w:tcPr>
            <w:tcW w:w="9999" w:type="dxa"/>
          </w:tcPr>
          <w:p w:rsidR="001E47CE" w:rsidRPr="0061565C" w:rsidRDefault="001E47CE" w:rsidP="001E47CE">
            <w:pPr>
              <w:pStyle w:val="Heading1"/>
              <w:rPr>
                <w:u w:val="single"/>
              </w:rPr>
            </w:pPr>
            <w:r w:rsidRPr="0061565C">
              <w:rPr>
                <w:u w:val="single"/>
              </w:rPr>
              <w:lastRenderedPageBreak/>
              <w:t>TABLE OF CONTENTS</w:t>
            </w:r>
          </w:p>
          <w:p w:rsidR="001E47CE" w:rsidRDefault="001E47CE" w:rsidP="001E47CE">
            <w:pPr>
              <w:pStyle w:val="Content"/>
            </w:pPr>
          </w:p>
          <w:p w:rsidR="0061565C" w:rsidRDefault="0061565C" w:rsidP="0061565C">
            <w:pPr>
              <w:pStyle w:val="Content"/>
              <w:spacing w:line="600" w:lineRule="auto"/>
              <w:rPr>
                <w:b/>
                <w:bCs/>
                <w:iCs/>
                <w:sz w:val="40"/>
                <w:szCs w:val="40"/>
              </w:rPr>
            </w:pPr>
            <w:r w:rsidRPr="001E47CE">
              <w:rPr>
                <w:b/>
                <w:bCs/>
                <w:iCs/>
                <w:sz w:val="40"/>
                <w:szCs w:val="40"/>
              </w:rPr>
              <w:t>CHAPTER 1: INTRODUCTION</w:t>
            </w:r>
          </w:p>
          <w:p w:rsidR="0061565C" w:rsidRDefault="0061565C" w:rsidP="0061565C">
            <w:pPr>
              <w:pStyle w:val="Content"/>
              <w:spacing w:line="600" w:lineRule="auto"/>
              <w:rPr>
                <w:b/>
                <w:bCs/>
                <w:iCs/>
                <w:sz w:val="40"/>
                <w:szCs w:val="40"/>
              </w:rPr>
            </w:pPr>
            <w:r w:rsidRPr="001E47CE">
              <w:rPr>
                <w:b/>
                <w:bCs/>
                <w:iCs/>
                <w:sz w:val="40"/>
                <w:szCs w:val="40"/>
              </w:rPr>
              <w:t xml:space="preserve">CHAPTER </w:t>
            </w:r>
            <w:r>
              <w:rPr>
                <w:b/>
                <w:bCs/>
                <w:iCs/>
                <w:sz w:val="40"/>
                <w:szCs w:val="40"/>
              </w:rPr>
              <w:t>2</w:t>
            </w:r>
            <w:r w:rsidRPr="001E47CE">
              <w:rPr>
                <w:b/>
                <w:bCs/>
                <w:iCs/>
                <w:sz w:val="40"/>
                <w:szCs w:val="40"/>
              </w:rPr>
              <w:t>: SYSTEM ANALYSIS</w:t>
            </w:r>
          </w:p>
          <w:p w:rsidR="0061565C" w:rsidRDefault="0061565C" w:rsidP="0061565C">
            <w:pPr>
              <w:pStyle w:val="Content"/>
              <w:spacing w:line="600" w:lineRule="auto"/>
              <w:rPr>
                <w:b/>
                <w:bCs/>
                <w:iCs/>
                <w:sz w:val="40"/>
                <w:szCs w:val="40"/>
              </w:rPr>
            </w:pPr>
            <w:r w:rsidRPr="001E47CE">
              <w:rPr>
                <w:b/>
                <w:bCs/>
                <w:iCs/>
                <w:sz w:val="40"/>
                <w:szCs w:val="40"/>
              </w:rPr>
              <w:t xml:space="preserve">CHAPTER </w:t>
            </w:r>
            <w:r>
              <w:rPr>
                <w:b/>
                <w:bCs/>
                <w:iCs/>
                <w:sz w:val="40"/>
                <w:szCs w:val="40"/>
              </w:rPr>
              <w:t>3</w:t>
            </w:r>
            <w:r w:rsidRPr="001E47CE">
              <w:rPr>
                <w:b/>
                <w:bCs/>
                <w:iCs/>
                <w:sz w:val="40"/>
                <w:szCs w:val="40"/>
              </w:rPr>
              <w:t xml:space="preserve">: </w:t>
            </w:r>
            <w:r w:rsidRPr="0061565C">
              <w:rPr>
                <w:b/>
                <w:bCs/>
                <w:iCs/>
                <w:sz w:val="40"/>
                <w:szCs w:val="40"/>
              </w:rPr>
              <w:t>SYSTEM DESIGN</w:t>
            </w:r>
          </w:p>
          <w:p w:rsidR="0061565C" w:rsidRDefault="0061565C" w:rsidP="0061565C">
            <w:pPr>
              <w:pStyle w:val="Content"/>
              <w:spacing w:line="600" w:lineRule="auto"/>
              <w:rPr>
                <w:b/>
                <w:bCs/>
                <w:iCs/>
                <w:sz w:val="40"/>
                <w:szCs w:val="40"/>
              </w:rPr>
            </w:pPr>
            <w:r w:rsidRPr="001E47CE">
              <w:rPr>
                <w:b/>
                <w:bCs/>
                <w:iCs/>
                <w:sz w:val="40"/>
                <w:szCs w:val="40"/>
              </w:rPr>
              <w:t xml:space="preserve">CHAPTER </w:t>
            </w:r>
            <w:r>
              <w:rPr>
                <w:b/>
                <w:bCs/>
                <w:iCs/>
                <w:sz w:val="40"/>
                <w:szCs w:val="40"/>
              </w:rPr>
              <w:t>4</w:t>
            </w:r>
            <w:r w:rsidRPr="001E47CE">
              <w:rPr>
                <w:b/>
                <w:bCs/>
                <w:iCs/>
                <w:sz w:val="40"/>
                <w:szCs w:val="40"/>
              </w:rPr>
              <w:t xml:space="preserve">: </w:t>
            </w:r>
            <w:r w:rsidRPr="0061565C">
              <w:rPr>
                <w:b/>
                <w:bCs/>
                <w:iCs/>
                <w:sz w:val="40"/>
                <w:szCs w:val="40"/>
              </w:rPr>
              <w:t>CONCLUSION AND FUTURE WORK</w:t>
            </w:r>
          </w:p>
          <w:p w:rsidR="000E3B2A" w:rsidRDefault="000E3B2A" w:rsidP="000E3B2A">
            <w:pPr>
              <w:pStyle w:val="Content"/>
            </w:pPr>
          </w:p>
          <w:p w:rsidR="007E30B7" w:rsidRDefault="007E30B7" w:rsidP="000E3B2A">
            <w:pPr>
              <w:pStyle w:val="Content"/>
            </w:pPr>
          </w:p>
          <w:p w:rsidR="007E30B7" w:rsidRDefault="007E30B7" w:rsidP="000E3B2A">
            <w:pPr>
              <w:pStyle w:val="Content"/>
            </w:pPr>
          </w:p>
          <w:p w:rsidR="007E30B7" w:rsidRDefault="007E30B7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61565C" w:rsidRDefault="0061565C" w:rsidP="000E3B2A">
            <w:pPr>
              <w:pStyle w:val="Content"/>
            </w:pPr>
          </w:p>
          <w:p w:rsidR="007E30B7" w:rsidRDefault="007E30B7" w:rsidP="000E3B2A">
            <w:pPr>
              <w:pStyle w:val="Content"/>
            </w:pPr>
          </w:p>
          <w:p w:rsidR="001E47CE" w:rsidRDefault="001E47CE" w:rsidP="00DF027C">
            <w:pPr>
              <w:pStyle w:val="Content"/>
              <w:rPr>
                <w:b/>
                <w:bCs/>
                <w:iCs/>
                <w:sz w:val="40"/>
                <w:szCs w:val="40"/>
              </w:rPr>
            </w:pPr>
            <w:r w:rsidRPr="001E47CE">
              <w:rPr>
                <w:b/>
                <w:bCs/>
                <w:iCs/>
                <w:sz w:val="40"/>
                <w:szCs w:val="40"/>
              </w:rPr>
              <w:lastRenderedPageBreak/>
              <w:t>CHAPTER 1: INTRODUCTION</w:t>
            </w:r>
          </w:p>
          <w:p w:rsidR="001E47CE" w:rsidRPr="001E47CE" w:rsidRDefault="001E47CE" w:rsidP="00DF027C">
            <w:pPr>
              <w:pStyle w:val="Content"/>
              <w:rPr>
                <w:b/>
                <w:bCs/>
                <w:iCs/>
                <w:sz w:val="40"/>
                <w:szCs w:val="40"/>
              </w:rPr>
            </w:pPr>
          </w:p>
          <w:p w:rsid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  <w:r w:rsidRPr="001E47CE">
              <w:rPr>
                <w:b/>
                <w:bCs/>
                <w:iCs/>
                <w:sz w:val="36"/>
              </w:rPr>
              <w:t>1</w:t>
            </w:r>
            <w:r>
              <w:rPr>
                <w:b/>
                <w:bCs/>
                <w:iCs/>
                <w:sz w:val="36"/>
              </w:rPr>
              <w:t xml:space="preserve">. </w:t>
            </w:r>
            <w:r w:rsidRPr="001E47CE">
              <w:rPr>
                <w:b/>
                <w:bCs/>
                <w:iCs/>
                <w:sz w:val="36"/>
              </w:rPr>
              <w:t>Background</w:t>
            </w:r>
          </w:p>
          <w:p w:rsidR="001E47CE" w:rsidRPr="001E47CE" w:rsidRDefault="001E47CE" w:rsidP="00DF027C">
            <w:pPr>
              <w:pStyle w:val="Content"/>
              <w:rPr>
                <w:b/>
                <w:bCs/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 xml:space="preserve">E-commerce has revolutionized global retail, with worldwide sales projected to exceed $6 trillion by 2024. 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The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COVID-19 pandemic accelerated digital transformation, making online shopping essential rather than optional.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Traditional brick-and-mortar businesses face pressure to establish online presence to remain competitive.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The rise of mobile commerce, social commerce, and omnichannel retail experiences demands sophisticated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technical solutions.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 xml:space="preserve">Modern e-commerce platforms must provide seamless </w:t>
            </w:r>
            <w:r>
              <w:rPr>
                <w:iCs/>
                <w:szCs w:val="28"/>
              </w:rPr>
              <w:t xml:space="preserve">user experiences, </w:t>
            </w:r>
            <w:r w:rsidRPr="001E47CE">
              <w:rPr>
                <w:iCs/>
                <w:szCs w:val="28"/>
              </w:rPr>
              <w:t xml:space="preserve"> real-time inventory management, and scalable infrastructure to handle traffic spikes during sales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events.</w:t>
            </w:r>
          </w:p>
          <w:p w:rsidR="001E47CE" w:rsidRDefault="001E47CE" w:rsidP="001E47CE">
            <w:pPr>
              <w:pStyle w:val="Content"/>
              <w:ind w:right="-304"/>
              <w:rPr>
                <w:iCs/>
                <w:szCs w:val="28"/>
              </w:rPr>
            </w:pPr>
          </w:p>
          <w:p w:rsidR="001E47CE" w:rsidRDefault="001E47CE" w:rsidP="001E47CE">
            <w:pPr>
              <w:pStyle w:val="Content"/>
              <w:ind w:right="-304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DevOps practices have become crucial for maintaining competitive advantage through faster deployment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cycles, improved reliabilit</w:t>
            </w:r>
            <w:r>
              <w:rPr>
                <w:iCs/>
                <w:szCs w:val="28"/>
              </w:rPr>
              <w:t xml:space="preserve">y, and automated infrastructure </w:t>
            </w:r>
            <w:r w:rsidRPr="001E47CE">
              <w:rPr>
                <w:iCs/>
                <w:szCs w:val="28"/>
              </w:rPr>
              <w:t xml:space="preserve">management. </w:t>
            </w:r>
          </w:p>
          <w:p w:rsidR="001E47CE" w:rsidRDefault="001E47CE" w:rsidP="001E47CE">
            <w:pPr>
              <w:pStyle w:val="Content"/>
              <w:ind w:right="-304"/>
              <w:rPr>
                <w:iCs/>
                <w:szCs w:val="28"/>
              </w:rPr>
            </w:pPr>
          </w:p>
          <w:p w:rsidR="001E47CE" w:rsidRPr="001E47CE" w:rsidRDefault="001E47CE" w:rsidP="001E47CE">
            <w:pPr>
              <w:pStyle w:val="Content"/>
              <w:ind w:right="-304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The integration of continuous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integration/continuous deployment (CI/CD) pipelines, containerization, and cloud-native architectures enables</w:t>
            </w:r>
            <w:r>
              <w:rPr>
                <w:iCs/>
                <w:szCs w:val="28"/>
              </w:rPr>
              <w:t xml:space="preserve"> </w:t>
            </w:r>
            <w:r w:rsidRPr="001E47CE">
              <w:rPr>
                <w:iCs/>
                <w:szCs w:val="28"/>
              </w:rPr>
              <w:t>businesses to innovate rapidly while maintaining system stability.</w:t>
            </w:r>
          </w:p>
          <w:p w:rsidR="001E47CE" w:rsidRDefault="001E47CE" w:rsidP="001E47CE">
            <w:pPr>
              <w:pStyle w:val="Content"/>
              <w:rPr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  <w:r>
              <w:rPr>
                <w:b/>
                <w:bCs/>
                <w:iCs/>
                <w:sz w:val="36"/>
              </w:rPr>
              <w:lastRenderedPageBreak/>
              <w:t>1.</w:t>
            </w:r>
            <w:r w:rsidRPr="001E47CE">
              <w:rPr>
                <w:b/>
                <w:bCs/>
                <w:iCs/>
                <w:sz w:val="36"/>
              </w:rPr>
              <w:t>2</w:t>
            </w:r>
            <w:r>
              <w:rPr>
                <w:b/>
                <w:bCs/>
                <w:iCs/>
                <w:sz w:val="36"/>
              </w:rPr>
              <w:t xml:space="preserve"> </w:t>
            </w:r>
            <w:r w:rsidRPr="001E47CE">
              <w:rPr>
                <w:b/>
                <w:bCs/>
                <w:iCs/>
                <w:sz w:val="36"/>
              </w:rPr>
              <w:t>Problem Statement</w:t>
            </w:r>
          </w:p>
          <w:p w:rsidR="001E47CE" w:rsidRPr="001E47CE" w:rsidRDefault="001E47CE" w:rsidP="001E47CE">
            <w:pPr>
              <w:pStyle w:val="Content"/>
              <w:rPr>
                <w:b/>
                <w:bCs/>
                <w:iCs/>
                <w:sz w:val="36"/>
              </w:rPr>
            </w:pPr>
          </w:p>
          <w:p w:rsidR="001E47CE" w:rsidRDefault="001E47CE" w:rsidP="001E47CE">
            <w:pPr>
              <w:pStyle w:val="Content"/>
              <w:rPr>
                <w:iCs/>
                <w:sz w:val="36"/>
              </w:rPr>
            </w:pPr>
            <w:r w:rsidRPr="001E47CE">
              <w:rPr>
                <w:iCs/>
                <w:szCs w:val="28"/>
              </w:rPr>
              <w:t>Small and medium-sized businesses face several challenges when establishing online retail presence</w:t>
            </w:r>
            <w:r w:rsidRPr="001E47CE">
              <w:rPr>
                <w:iCs/>
                <w:sz w:val="36"/>
              </w:rPr>
              <w:t>:</w:t>
            </w:r>
          </w:p>
          <w:p w:rsidR="001E47CE" w:rsidRPr="001E47CE" w:rsidRDefault="001E47CE" w:rsidP="001E47CE">
            <w:pPr>
              <w:pStyle w:val="Content"/>
              <w:rPr>
                <w:iCs/>
                <w:sz w:val="36"/>
              </w:rPr>
            </w:pP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1.2.1 </w:t>
            </w:r>
            <w:r w:rsidRPr="001E47CE">
              <w:rPr>
                <w:b/>
                <w:bCs/>
                <w:iCs/>
                <w:szCs w:val="28"/>
              </w:rPr>
              <w:t>Technical Challenges</w:t>
            </w:r>
            <w:r w:rsidRPr="001E47CE">
              <w:rPr>
                <w:iCs/>
                <w:szCs w:val="28"/>
              </w:rPr>
              <w:t>: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High development costs for custom e-commerce solutions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Complexity of integrating payment gateways securely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Difficulty managing inventory across multiple channels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Limited technical expertise for deployment and maintenance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Scalability issues during peak traffic periods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</w:p>
          <w:p w:rsidR="001E47CE" w:rsidRPr="001E47CE" w:rsidRDefault="001E47CE" w:rsidP="001E47CE">
            <w:pPr>
              <w:pStyle w:val="Content"/>
              <w:rPr>
                <w:b/>
                <w:bCs/>
                <w:iCs/>
                <w:szCs w:val="28"/>
              </w:rPr>
            </w:pPr>
            <w:r>
              <w:rPr>
                <w:b/>
                <w:bCs/>
                <w:iCs/>
                <w:szCs w:val="28"/>
              </w:rPr>
              <w:t xml:space="preserve">1.2.2 </w:t>
            </w:r>
            <w:r w:rsidRPr="001E47CE">
              <w:rPr>
                <w:b/>
                <w:bCs/>
                <w:iCs/>
                <w:szCs w:val="28"/>
              </w:rPr>
              <w:t>Operational Challenges: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Manual order processing leading to errors and delays</w:t>
            </w:r>
            <w:r>
              <w:rPr>
                <w:iCs/>
                <w:szCs w:val="28"/>
              </w:rPr>
              <w:t>.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Lack of real-time inventory synchronization</w:t>
            </w:r>
            <w:r>
              <w:rPr>
                <w:iCs/>
                <w:szCs w:val="28"/>
              </w:rPr>
              <w:t>.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Insufficient analytics for business decision-making</w:t>
            </w:r>
            <w:r>
              <w:rPr>
                <w:iCs/>
                <w:szCs w:val="28"/>
              </w:rPr>
              <w:t>.</w:t>
            </w:r>
          </w:p>
          <w:p w:rsidR="001E47CE" w:rsidRP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Poor user experience resulting in cart abandonment</w:t>
            </w:r>
            <w:r>
              <w:rPr>
                <w:iCs/>
                <w:szCs w:val="28"/>
              </w:rPr>
              <w:t>.</w:t>
            </w:r>
          </w:p>
          <w:p w:rsidR="001E47CE" w:rsidRDefault="001E47CE" w:rsidP="001E47CE">
            <w:pPr>
              <w:pStyle w:val="Content"/>
              <w:rPr>
                <w:iCs/>
                <w:szCs w:val="28"/>
              </w:rPr>
            </w:pPr>
            <w:r w:rsidRPr="001E47CE">
              <w:rPr>
                <w:iCs/>
                <w:szCs w:val="28"/>
              </w:rPr>
              <w:t>• Security vulnerabilities exposing customer data</w:t>
            </w:r>
            <w:r>
              <w:rPr>
                <w:iCs/>
                <w:szCs w:val="28"/>
              </w:rPr>
              <w:t>.</w:t>
            </w:r>
          </w:p>
          <w:p w:rsidR="001E47CE" w:rsidRPr="001E47CE" w:rsidRDefault="001E47CE" w:rsidP="001E47CE">
            <w:pPr>
              <w:pStyle w:val="Content"/>
              <w:rPr>
                <w:iCs/>
                <w:sz w:val="36"/>
              </w:rPr>
            </w:pPr>
          </w:p>
        </w:tc>
      </w:tr>
    </w:tbl>
    <w:p w:rsidR="0087605E" w:rsidRDefault="001E47CE" w:rsidP="00DF027C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146685</wp:posOffset>
                </wp:positionV>
                <wp:extent cx="4709160" cy="7620"/>
                <wp:effectExtent l="0" t="0" r="3429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9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6E62D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1.55pt" to="424.8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" strokecolor="#024f75 [3204]" strokeweight="1pt"/>
            </w:pict>
          </mc:Fallback>
        </mc:AlternateContent>
      </w:r>
      <w:r>
        <w:t xml:space="preserve">                              </w:t>
      </w:r>
    </w:p>
    <w:p w:rsidR="001E47CE" w:rsidRDefault="001E47CE" w:rsidP="001E47CE">
      <w:pPr>
        <w:rPr>
          <w:sz w:val="40"/>
          <w:szCs w:val="40"/>
        </w:rPr>
      </w:pPr>
    </w:p>
    <w:p w:rsidR="001E47CE" w:rsidRDefault="001E47CE" w:rsidP="001E47CE">
      <w:pPr>
        <w:rPr>
          <w:sz w:val="40"/>
          <w:szCs w:val="40"/>
        </w:rPr>
      </w:pPr>
      <w:r w:rsidRPr="001E47CE">
        <w:rPr>
          <w:sz w:val="40"/>
          <w:szCs w:val="40"/>
        </w:rPr>
        <w:t>1.3 Project Objectives</w:t>
      </w:r>
    </w:p>
    <w:p w:rsidR="001E47CE" w:rsidRPr="001E47CE" w:rsidRDefault="001E47CE" w:rsidP="001E47CE">
      <w:pPr>
        <w:rPr>
          <w:sz w:val="40"/>
          <w:szCs w:val="40"/>
        </w:rPr>
      </w:pPr>
    </w:p>
    <w:p w:rsidR="001E47CE" w:rsidRDefault="001E47CE" w:rsidP="001E47CE">
      <w:r>
        <w:t>1.3.1 General Objective</w:t>
      </w:r>
    </w:p>
    <w:p w:rsid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>To design, develop, and deploy a comprehensive e-commerce platform that enables businesses to sell products</w:t>
      </w:r>
      <w:r>
        <w:rPr>
          <w:b w:val="0"/>
          <w:bCs/>
        </w:rPr>
        <w:t xml:space="preserve"> </w:t>
      </w:r>
      <w:r w:rsidRPr="001E47CE">
        <w:rPr>
          <w:b w:val="0"/>
          <w:bCs/>
        </w:rPr>
        <w:t>online efficiently while incorporating modern DevOps practices for automated deployment and maintenance.</w:t>
      </w:r>
    </w:p>
    <w:p w:rsidR="001E47CE" w:rsidRPr="001E47CE" w:rsidRDefault="001E47CE" w:rsidP="001E47CE">
      <w:pPr>
        <w:rPr>
          <w:b w:val="0"/>
          <w:bCs/>
        </w:rPr>
      </w:pPr>
    </w:p>
    <w:p w:rsidR="001E47CE" w:rsidRDefault="001E47CE" w:rsidP="001E47CE">
      <w:r>
        <w:t>1.3.2 Specific Objectives</w:t>
      </w: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>1. Develop a User-Friendly Frontend</w:t>
      </w:r>
    </w:p>
    <w:p w:rsid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1E47CE">
        <w:rPr>
          <w:b w:val="0"/>
          <w:bCs/>
        </w:rPr>
        <w:t>• Create responsive interface using React.js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lastRenderedPageBreak/>
        <w:t xml:space="preserve">     </w:t>
      </w:r>
      <w:r w:rsidRPr="001E47CE">
        <w:rPr>
          <w:b w:val="0"/>
          <w:bCs/>
        </w:rPr>
        <w:t>• Implement intuitive navigation and search functionality</w:t>
      </w:r>
    </w:p>
    <w:p w:rsidR="001E47CE" w:rsidRDefault="001E47CE" w:rsidP="001E47CE">
      <w:pPr>
        <w:rPr>
          <w:b w:val="0"/>
          <w:bCs/>
        </w:rPr>
      </w:pP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>2. Build Robust Backend Architecture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1E47CE">
        <w:rPr>
          <w:b w:val="0"/>
          <w:bCs/>
        </w:rPr>
        <w:t>• Design RESTful API using Node.js and Express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1E47CE">
        <w:rPr>
          <w:b w:val="0"/>
          <w:bCs/>
        </w:rPr>
        <w:t>• Implement secure authentication and authorization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1E47CE">
        <w:rPr>
          <w:b w:val="0"/>
          <w:bCs/>
        </w:rPr>
        <w:t>• Develop order processing and inventory management logic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>3</w:t>
      </w:r>
      <w:r w:rsidRPr="001E47CE">
        <w:rPr>
          <w:b w:val="0"/>
          <w:bCs/>
        </w:rPr>
        <w:t>. Design Scalable Database Schema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Model data relationships in MongoDB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Implement indexing for query optimization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Design data validation and integrity constraints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>4</w:t>
      </w:r>
      <w:r w:rsidRPr="001E47CE">
        <w:rPr>
          <w:b w:val="0"/>
          <w:bCs/>
        </w:rPr>
        <w:t>. Establish DevOps Pipeline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Configure CI/CD using GitHub Actions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Containerize application using Docker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</w:t>
      </w:r>
      <w:r w:rsidRPr="001E47CE">
        <w:rPr>
          <w:b w:val="0"/>
          <w:bCs/>
        </w:rPr>
        <w:t>• Automate testing and deployment processes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>5</w:t>
      </w:r>
      <w:r w:rsidRPr="001E47CE">
        <w:rPr>
          <w:b w:val="0"/>
          <w:bCs/>
        </w:rPr>
        <w:t>. Ensure Security and Performance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</w:t>
      </w:r>
      <w:r w:rsidRPr="001E47CE">
        <w:rPr>
          <w:b w:val="0"/>
          <w:bCs/>
        </w:rPr>
        <w:t>• Implement authentication using JWT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</w:t>
      </w:r>
      <w:r w:rsidRPr="001E47CE">
        <w:rPr>
          <w:b w:val="0"/>
          <w:bCs/>
        </w:rPr>
        <w:t>• Configure rate limiting and CORS</w:t>
      </w:r>
    </w:p>
    <w:p w:rsidR="000E3B2A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</w:t>
      </w:r>
      <w:r w:rsidRPr="001E47CE">
        <w:rPr>
          <w:b w:val="0"/>
          <w:bCs/>
        </w:rPr>
        <w:t>• Optimize application performance and load times</w:t>
      </w:r>
    </w:p>
    <w:p w:rsidR="001E47CE" w:rsidRPr="001E47CE" w:rsidRDefault="001E47CE" w:rsidP="001E47CE">
      <w:pPr>
        <w:rPr>
          <w:b w:val="0"/>
          <w:bCs/>
        </w:rPr>
      </w:pPr>
    </w:p>
    <w:p w:rsidR="001E47CE" w:rsidRDefault="001E47CE" w:rsidP="001E47CE">
      <w:pPr>
        <w:rPr>
          <w:sz w:val="36"/>
          <w:szCs w:val="36"/>
        </w:rPr>
      </w:pPr>
      <w:r>
        <w:rPr>
          <w:sz w:val="36"/>
          <w:szCs w:val="36"/>
        </w:rPr>
        <w:t>1.4</w:t>
      </w:r>
      <w:r w:rsidRPr="001E47CE">
        <w:rPr>
          <w:sz w:val="36"/>
          <w:szCs w:val="36"/>
        </w:rPr>
        <w:t xml:space="preserve"> Limitations</w:t>
      </w:r>
    </w:p>
    <w:p w:rsidR="001E47CE" w:rsidRPr="001E47CE" w:rsidRDefault="001E47CE" w:rsidP="001E47CE">
      <w:pPr>
        <w:rPr>
          <w:sz w:val="36"/>
          <w:szCs w:val="36"/>
        </w:rPr>
      </w:pPr>
    </w:p>
    <w:p w:rsidR="001E47CE" w:rsidRDefault="001E47CE" w:rsidP="001E47CE">
      <w:r>
        <w:t>1.4.1 Technical Limitations:</w:t>
      </w: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 xml:space="preserve">      • Single-vendor model (no multi-vendor marketplace).</w:t>
      </w: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 xml:space="preserve">      • Limited to English language interface.</w:t>
      </w: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 xml:space="preserve">      • No Payment processing.</w:t>
      </w:r>
    </w:p>
    <w:p w:rsidR="001E47CE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 xml:space="preserve">      • No advanced recommendation system or AI features.</w:t>
      </w:r>
    </w:p>
    <w:p w:rsidR="000E3B2A" w:rsidRPr="001E47CE" w:rsidRDefault="001E47CE" w:rsidP="001E47CE">
      <w:pPr>
        <w:rPr>
          <w:b w:val="0"/>
          <w:bCs/>
        </w:rPr>
      </w:pPr>
      <w:r w:rsidRPr="001E47CE">
        <w:rPr>
          <w:b w:val="0"/>
          <w:bCs/>
        </w:rPr>
        <w:t xml:space="preserve">      • Limited to specific geographic regions for shipping.</w:t>
      </w:r>
    </w:p>
    <w:p w:rsidR="000E3B2A" w:rsidRDefault="000E3B2A" w:rsidP="00DF027C"/>
    <w:p w:rsidR="001E47CE" w:rsidRDefault="001E47CE" w:rsidP="001E47CE">
      <w:r>
        <w:t>1.4.2 Future Considerations: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</w:t>
      </w:r>
      <w:r w:rsidRPr="001E47CE">
        <w:rPr>
          <w:b w:val="0"/>
          <w:bCs/>
        </w:rPr>
        <w:t>• Advanced analytics and reporting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</w:t>
      </w:r>
      <w:r w:rsidRPr="001E47CE">
        <w:rPr>
          <w:b w:val="0"/>
          <w:bCs/>
        </w:rPr>
        <w:t>• Multiple payment gateway options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</w:t>
      </w:r>
      <w:r w:rsidRPr="001E47CE">
        <w:rPr>
          <w:b w:val="0"/>
          <w:bCs/>
        </w:rPr>
        <w:t>• Multi-language support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</w:t>
      </w:r>
      <w:r w:rsidRPr="001E47CE">
        <w:rPr>
          <w:b w:val="0"/>
          <w:bCs/>
        </w:rPr>
        <w:t>• Mobile native applications</w:t>
      </w:r>
    </w:p>
    <w:p w:rsidR="000E3B2A" w:rsidRDefault="001E47CE" w:rsidP="001E47CE">
      <w:pPr>
        <w:pStyle w:val="Content"/>
        <w:rPr>
          <w:b/>
          <w:bCs/>
          <w:iCs/>
          <w:sz w:val="40"/>
          <w:szCs w:val="40"/>
        </w:rPr>
      </w:pPr>
      <w:r w:rsidRPr="001E47CE">
        <w:rPr>
          <w:b/>
          <w:bCs/>
          <w:iCs/>
          <w:sz w:val="40"/>
          <w:szCs w:val="40"/>
        </w:rPr>
        <w:lastRenderedPageBreak/>
        <w:t>CHAPTER 2: SYSTEM ANALYSIS</w:t>
      </w:r>
    </w:p>
    <w:p w:rsidR="001E47CE" w:rsidRPr="001E47CE" w:rsidRDefault="001E47CE" w:rsidP="001E47CE">
      <w:pPr>
        <w:pStyle w:val="Content"/>
        <w:rPr>
          <w:b/>
          <w:bCs/>
          <w:iCs/>
          <w:sz w:val="40"/>
          <w:szCs w:val="40"/>
        </w:rPr>
      </w:pPr>
    </w:p>
    <w:p w:rsidR="001E47CE" w:rsidRDefault="0061565C" w:rsidP="001E47CE">
      <w:pPr>
        <w:pStyle w:val="Content"/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2</w:t>
      </w:r>
      <w:r w:rsidR="001E47CE" w:rsidRPr="001E47CE">
        <w:rPr>
          <w:b/>
          <w:bCs/>
          <w:iCs/>
          <w:sz w:val="36"/>
          <w:szCs w:val="36"/>
        </w:rPr>
        <w:t>.1 Requirements Analysis</w:t>
      </w:r>
    </w:p>
    <w:p w:rsidR="001E47CE" w:rsidRPr="001E47CE" w:rsidRDefault="0061565C" w:rsidP="001E47CE">
      <w:pPr>
        <w:pStyle w:val="Content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2</w:t>
      </w:r>
      <w:r w:rsidR="001E47CE" w:rsidRPr="001E47CE">
        <w:rPr>
          <w:b/>
          <w:bCs/>
          <w:iCs/>
          <w:sz w:val="32"/>
          <w:szCs w:val="32"/>
        </w:rPr>
        <w:t>.1.1 Functional Requirements</w:t>
      </w:r>
    </w:p>
    <w:p w:rsidR="001E47CE" w:rsidRDefault="001E47CE" w:rsidP="001E47CE">
      <w:pPr>
        <w:pStyle w:val="Content"/>
        <w:rPr>
          <w:b/>
          <w:bCs/>
          <w:iCs/>
          <w:szCs w:val="28"/>
        </w:rPr>
      </w:pPr>
      <w:r w:rsidRPr="001E47CE">
        <w:rPr>
          <w:b/>
          <w:bCs/>
          <w:iCs/>
          <w:szCs w:val="28"/>
        </w:rPr>
        <w:t>FR1: User Management</w:t>
      </w:r>
    </w:p>
    <w:p w:rsidR="001E47CE" w:rsidRPr="001E47CE" w:rsidRDefault="001E47CE" w:rsidP="001E47CE">
      <w:pPr>
        <w:pStyle w:val="Content"/>
        <w:rPr>
          <w:b/>
          <w:bCs/>
          <w:iCs/>
          <w:szCs w:val="28"/>
        </w:rPr>
      </w:pPr>
      <w:r>
        <w:rPr>
          <w:b/>
          <w:bCs/>
          <w:iCs/>
          <w:szCs w:val="28"/>
        </w:rPr>
        <w:t xml:space="preserve">        </w:t>
      </w:r>
      <w:r w:rsidRPr="001E47CE">
        <w:rPr>
          <w:iCs/>
          <w:szCs w:val="28"/>
        </w:rPr>
        <w:t>• FR1.1: System shall allow users to register with email and password</w:t>
      </w:r>
    </w:p>
    <w:p w:rsid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</w:t>
      </w:r>
      <w:r w:rsidRPr="001E47CE">
        <w:rPr>
          <w:iCs/>
          <w:szCs w:val="28"/>
        </w:rPr>
        <w:t>• FR1.2: System shall validate email uniqueness during registration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</w:t>
      </w:r>
      <w:r w:rsidRPr="001E47CE">
        <w:rPr>
          <w:iCs/>
          <w:szCs w:val="28"/>
        </w:rPr>
        <w:t>• FR1.3: System shall authenticate users using email and password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</w:t>
      </w:r>
      <w:r w:rsidRPr="001E47CE">
        <w:rPr>
          <w:iCs/>
          <w:szCs w:val="28"/>
        </w:rPr>
        <w:t>• FR1.4: System shall allow users to update profile information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</w:t>
      </w:r>
      <w:r w:rsidRPr="001E47CE">
        <w:rPr>
          <w:iCs/>
          <w:szCs w:val="28"/>
        </w:rPr>
        <w:t>• FR1.5: System shall enable password reset via email link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</w:t>
      </w:r>
      <w:r w:rsidRPr="001E47CE">
        <w:rPr>
          <w:iCs/>
          <w:szCs w:val="28"/>
        </w:rPr>
        <w:t>• FR1.6: System shall support multiple delivery addresses per user</w:t>
      </w:r>
    </w:p>
    <w:p w:rsidR="001E47CE" w:rsidRPr="001E47CE" w:rsidRDefault="001E47CE" w:rsidP="001E47CE">
      <w:pPr>
        <w:pStyle w:val="Content"/>
        <w:rPr>
          <w:b/>
          <w:bCs/>
          <w:iCs/>
          <w:sz w:val="40"/>
          <w:szCs w:val="40"/>
          <w:u w:val="single"/>
        </w:rPr>
      </w:pPr>
    </w:p>
    <w:p w:rsidR="001E47CE" w:rsidRPr="001E47CE" w:rsidRDefault="001E47CE" w:rsidP="001E47CE">
      <w:pPr>
        <w:pStyle w:val="Content"/>
        <w:rPr>
          <w:b/>
          <w:bCs/>
          <w:iCs/>
          <w:szCs w:val="28"/>
        </w:rPr>
      </w:pPr>
      <w:r w:rsidRPr="001E47CE">
        <w:rPr>
          <w:b/>
          <w:bCs/>
          <w:iCs/>
          <w:szCs w:val="28"/>
        </w:rPr>
        <w:t>FR2: Product Management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 </w:t>
      </w:r>
      <w:r w:rsidRPr="001E47CE">
        <w:rPr>
          <w:iCs/>
          <w:szCs w:val="28"/>
        </w:rPr>
        <w:t>• FR2.1: System shall display products in categorized catalog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 </w:t>
      </w:r>
      <w:r w:rsidRPr="001E47CE">
        <w:rPr>
          <w:iCs/>
          <w:szCs w:val="28"/>
        </w:rPr>
        <w:t>• FR2.</w:t>
      </w:r>
      <w:r>
        <w:rPr>
          <w:iCs/>
          <w:szCs w:val="28"/>
        </w:rPr>
        <w:t>2</w:t>
      </w:r>
      <w:r w:rsidRPr="001E47CE">
        <w:rPr>
          <w:iCs/>
          <w:szCs w:val="28"/>
        </w:rPr>
        <w:t>: System shall allow filtering by category, price range, and ratings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 </w:t>
      </w:r>
      <w:r w:rsidRPr="001E47CE">
        <w:rPr>
          <w:iCs/>
          <w:szCs w:val="28"/>
        </w:rPr>
        <w:t>• FR2.</w:t>
      </w:r>
      <w:r>
        <w:rPr>
          <w:iCs/>
          <w:szCs w:val="28"/>
        </w:rPr>
        <w:t>3</w:t>
      </w:r>
      <w:r w:rsidRPr="001E47CE">
        <w:rPr>
          <w:iCs/>
          <w:szCs w:val="28"/>
        </w:rPr>
        <w:t>: System shall display detailed product information with images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 </w:t>
      </w:r>
      <w:r w:rsidRPr="001E47CE">
        <w:rPr>
          <w:iCs/>
          <w:szCs w:val="28"/>
        </w:rPr>
        <w:t>• FR2.</w:t>
      </w:r>
      <w:r>
        <w:rPr>
          <w:iCs/>
          <w:szCs w:val="28"/>
        </w:rPr>
        <w:t>4</w:t>
      </w:r>
      <w:r w:rsidRPr="001E47CE">
        <w:rPr>
          <w:iCs/>
          <w:szCs w:val="28"/>
        </w:rPr>
        <w:t>: Admin shall be able to create, update, and delete products</w:t>
      </w:r>
    </w:p>
    <w:p w:rsidR="001E47CE" w:rsidRPr="001E47CE" w:rsidRDefault="001E47CE" w:rsidP="001E47CE">
      <w:pPr>
        <w:pStyle w:val="Content"/>
        <w:rPr>
          <w:iCs/>
          <w:szCs w:val="28"/>
        </w:rPr>
      </w:pPr>
      <w:r>
        <w:rPr>
          <w:iCs/>
          <w:szCs w:val="28"/>
        </w:rPr>
        <w:t xml:space="preserve">         </w:t>
      </w:r>
      <w:r w:rsidRPr="001E47CE">
        <w:rPr>
          <w:iCs/>
          <w:szCs w:val="28"/>
        </w:rPr>
        <w:t>• FR2.</w:t>
      </w:r>
      <w:r>
        <w:rPr>
          <w:iCs/>
          <w:szCs w:val="28"/>
        </w:rPr>
        <w:t>5</w:t>
      </w:r>
      <w:r w:rsidRPr="001E47CE">
        <w:rPr>
          <w:iCs/>
          <w:szCs w:val="28"/>
        </w:rPr>
        <w:t>: System shall track product inventory levels</w:t>
      </w:r>
    </w:p>
    <w:p w:rsidR="001E47CE" w:rsidRPr="001E47CE" w:rsidRDefault="001E47CE" w:rsidP="001E47CE">
      <w:pPr>
        <w:pStyle w:val="Content"/>
        <w:rPr>
          <w:b/>
          <w:bCs/>
          <w:iCs/>
          <w:szCs w:val="28"/>
        </w:rPr>
      </w:pPr>
    </w:p>
    <w:p w:rsidR="001E47CE" w:rsidRDefault="001E47CE" w:rsidP="00DF027C"/>
    <w:p w:rsidR="001E47CE" w:rsidRDefault="001E47CE" w:rsidP="001E47CE">
      <w:r>
        <w:t>FR3: Shopping Cart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1E47CE">
        <w:rPr>
          <w:b w:val="0"/>
          <w:bCs/>
        </w:rPr>
        <w:t>• FR3.1: Users shall be able to add products to cart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1E47CE">
        <w:rPr>
          <w:b w:val="0"/>
          <w:bCs/>
        </w:rPr>
        <w:t>• FR3.2: Users shall be able to modify quantities in cart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1E47CE">
        <w:rPr>
          <w:b w:val="0"/>
          <w:bCs/>
        </w:rPr>
        <w:t>• FR3.3: Users shall be able to remove items from cart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1E47CE">
        <w:rPr>
          <w:b w:val="0"/>
          <w:bCs/>
        </w:rPr>
        <w:t>• FR3.4: System shall calculate total price including taxes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1E47CE">
        <w:rPr>
          <w:b w:val="0"/>
          <w:bCs/>
        </w:rPr>
        <w:t>• FR3.5: Cart shall persist across sessions for logged-in users</w:t>
      </w:r>
    </w:p>
    <w:p w:rsidR="001E47CE" w:rsidRDefault="001E47CE" w:rsidP="00DF027C"/>
    <w:p w:rsidR="001E47CE" w:rsidRPr="001E47CE" w:rsidRDefault="001E47CE" w:rsidP="001E47CE">
      <w:r w:rsidRPr="001E47CE">
        <w:t>FR4: Order Processing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</w:t>
      </w:r>
      <w:r w:rsidRPr="001E47CE">
        <w:rPr>
          <w:b w:val="0"/>
          <w:bCs/>
        </w:rPr>
        <w:t>• FR4.4: System shall generate unique order numbers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</w:t>
      </w:r>
      <w:r w:rsidRPr="001E47CE">
        <w:rPr>
          <w:b w:val="0"/>
          <w:bCs/>
        </w:rPr>
        <w:t>• FR4.6: Users shall be able to view order history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</w:t>
      </w:r>
      <w:r w:rsidRPr="001E47CE">
        <w:rPr>
          <w:b w:val="0"/>
          <w:bCs/>
        </w:rPr>
        <w:t>• FR4.7: Users shall be able to track order status</w:t>
      </w:r>
    </w:p>
    <w:p w:rsidR="001E47CE" w:rsidRPr="001E47CE" w:rsidRDefault="001E47CE" w:rsidP="001E47CE">
      <w:pPr>
        <w:rPr>
          <w:b w:val="0"/>
          <w:bCs/>
        </w:rPr>
      </w:pPr>
      <w:r>
        <w:rPr>
          <w:b w:val="0"/>
          <w:bCs/>
        </w:rPr>
        <w:t xml:space="preserve">        </w:t>
      </w:r>
      <w:r w:rsidRPr="001E47CE">
        <w:rPr>
          <w:b w:val="0"/>
          <w:bCs/>
        </w:rPr>
        <w:t>• FR4.8: Admin shall be able to update order status</w:t>
      </w:r>
    </w:p>
    <w:p w:rsidR="00234DC9" w:rsidRDefault="00234DC9" w:rsidP="00234DC9">
      <w:r>
        <w:lastRenderedPageBreak/>
        <w:t>FR6: Admin Dashboard</w:t>
      </w:r>
    </w:p>
    <w:p w:rsidR="00234DC9" w:rsidRPr="00234DC9" w:rsidRDefault="00234DC9" w:rsidP="00234DC9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234DC9">
        <w:rPr>
          <w:b w:val="0"/>
          <w:bCs/>
        </w:rPr>
        <w:t>• FR6.1: Admin shall view summary statistics (sales, orders, users)</w:t>
      </w:r>
    </w:p>
    <w:p w:rsidR="00234DC9" w:rsidRPr="00234DC9" w:rsidRDefault="00234DC9" w:rsidP="00234DC9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234DC9">
        <w:rPr>
          <w:b w:val="0"/>
          <w:bCs/>
        </w:rPr>
        <w:t>• FR6.2: Admin shall manage product inventory</w:t>
      </w:r>
    </w:p>
    <w:p w:rsidR="00234DC9" w:rsidRPr="00234DC9" w:rsidRDefault="00234DC9" w:rsidP="00234DC9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234DC9">
        <w:rPr>
          <w:b w:val="0"/>
          <w:bCs/>
        </w:rPr>
        <w:t>• FR6.3: Admin shall view and update order statuses</w:t>
      </w:r>
    </w:p>
    <w:p w:rsidR="00234DC9" w:rsidRPr="00234DC9" w:rsidRDefault="00234DC9" w:rsidP="00234DC9">
      <w:pPr>
        <w:rPr>
          <w:b w:val="0"/>
          <w:bCs/>
        </w:rPr>
      </w:pPr>
      <w:r>
        <w:rPr>
          <w:b w:val="0"/>
          <w:bCs/>
        </w:rPr>
        <w:t xml:space="preserve">         </w:t>
      </w:r>
      <w:r w:rsidRPr="00234DC9">
        <w:rPr>
          <w:b w:val="0"/>
          <w:bCs/>
        </w:rPr>
        <w:t>• FR6.4: Admin shall access user information</w:t>
      </w:r>
    </w:p>
    <w:p w:rsidR="001E47CE" w:rsidRDefault="00E63E03" w:rsidP="00234DC9">
      <w:pPr>
        <w:rPr>
          <w:b w:val="0"/>
          <w:bCs/>
        </w:rPr>
      </w:pPr>
      <w:r>
        <w:rPr>
          <w:b w:val="0"/>
          <w:bCs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247650</wp:posOffset>
                </wp:positionV>
                <wp:extent cx="5501640" cy="7620"/>
                <wp:effectExtent l="0" t="0" r="2286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1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70DD7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19.5pt" to="460.2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" strokecolor="#024f75 [3204]" strokeweight="1pt"/>
            </w:pict>
          </mc:Fallback>
        </mc:AlternateContent>
      </w:r>
    </w:p>
    <w:p w:rsidR="00E63E03" w:rsidRDefault="00E63E03" w:rsidP="00BA7311">
      <w:pPr>
        <w:rPr>
          <w:sz w:val="32"/>
          <w:szCs w:val="32"/>
        </w:rPr>
      </w:pPr>
    </w:p>
    <w:p w:rsidR="00BA7311" w:rsidRDefault="00BA7311" w:rsidP="00BA7311">
      <w:pPr>
        <w:rPr>
          <w:sz w:val="32"/>
          <w:szCs w:val="32"/>
        </w:rPr>
      </w:pPr>
      <w:r w:rsidRPr="00BA7311">
        <w:rPr>
          <w:sz w:val="32"/>
          <w:szCs w:val="32"/>
        </w:rPr>
        <w:t>3.2.1 Non-Functional Requirements</w:t>
      </w:r>
    </w:p>
    <w:p w:rsidR="00BA7311" w:rsidRDefault="00BA7311" w:rsidP="00BA7311">
      <w:pPr>
        <w:rPr>
          <w:sz w:val="32"/>
          <w:szCs w:val="32"/>
        </w:rPr>
      </w:pPr>
    </w:p>
    <w:p w:rsidR="00BA7311" w:rsidRPr="00BA7311" w:rsidRDefault="00BA7311" w:rsidP="00BA7311">
      <w:pPr>
        <w:rPr>
          <w:szCs w:val="28"/>
        </w:rPr>
      </w:pPr>
      <w:r>
        <w:rPr>
          <w:szCs w:val="28"/>
        </w:rPr>
        <w:t>NFR1</w:t>
      </w:r>
      <w:r w:rsidRPr="00BA7311">
        <w:rPr>
          <w:szCs w:val="28"/>
        </w:rPr>
        <w:t>: Security</w:t>
      </w:r>
    </w:p>
    <w:p w:rsidR="00BA7311" w:rsidRPr="00BA7311" w:rsidRDefault="00BA7311" w:rsidP="00BA7311">
      <w:pPr>
        <w:rPr>
          <w:b w:val="0"/>
          <w:bCs/>
          <w:szCs w:val="28"/>
        </w:rPr>
      </w:pPr>
      <w:r w:rsidRPr="00BA7311">
        <w:rPr>
          <w:b w:val="0"/>
          <w:bCs/>
          <w:szCs w:val="28"/>
        </w:rPr>
        <w:t xml:space="preserve">    </w:t>
      </w:r>
      <w:r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 xml:space="preserve">  </w:t>
      </w:r>
      <w:r w:rsidRPr="00BA7311">
        <w:rPr>
          <w:b w:val="0"/>
          <w:bCs/>
          <w:szCs w:val="28"/>
        </w:rPr>
        <w:t>• NFR</w:t>
      </w:r>
      <w:r w:rsidRPr="00BA7311">
        <w:rPr>
          <w:b w:val="0"/>
          <w:bCs/>
          <w:szCs w:val="28"/>
        </w:rPr>
        <w:t>1</w:t>
      </w:r>
      <w:r w:rsidRPr="00BA7311">
        <w:rPr>
          <w:b w:val="0"/>
          <w:bCs/>
          <w:szCs w:val="28"/>
        </w:rPr>
        <w:t>.1: Passwords shall be hashed using bcrypt</w:t>
      </w:r>
    </w:p>
    <w:p w:rsidR="00BA7311" w:rsidRPr="00BA7311" w:rsidRDefault="00BA7311" w:rsidP="00BA7311">
      <w:pPr>
        <w:rPr>
          <w:b w:val="0"/>
          <w:bCs/>
          <w:szCs w:val="28"/>
        </w:rPr>
      </w:pPr>
      <w:r w:rsidRPr="00BA7311">
        <w:rPr>
          <w:b w:val="0"/>
          <w:bCs/>
          <w:szCs w:val="28"/>
        </w:rPr>
        <w:t xml:space="preserve"> </w:t>
      </w:r>
      <w:r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 xml:space="preserve">     </w:t>
      </w:r>
      <w:r w:rsidRPr="00BA7311">
        <w:rPr>
          <w:b w:val="0"/>
          <w:bCs/>
          <w:szCs w:val="28"/>
        </w:rPr>
        <w:t>• NFR</w:t>
      </w:r>
      <w:r w:rsidRPr="00BA7311">
        <w:rPr>
          <w:b w:val="0"/>
          <w:bCs/>
          <w:szCs w:val="28"/>
        </w:rPr>
        <w:t>1</w:t>
      </w:r>
      <w:r w:rsidRPr="00BA7311">
        <w:rPr>
          <w:b w:val="0"/>
          <w:bCs/>
          <w:szCs w:val="28"/>
        </w:rPr>
        <w:t>.2: Authentication shall use JWT tokens</w:t>
      </w:r>
    </w:p>
    <w:p w:rsidR="00BA7311" w:rsidRPr="00BA7311" w:rsidRDefault="00BA7311" w:rsidP="00BA7311">
      <w:pPr>
        <w:rPr>
          <w:b w:val="0"/>
          <w:bCs/>
          <w:szCs w:val="28"/>
        </w:rPr>
      </w:pPr>
      <w:r w:rsidRPr="00BA7311">
        <w:rPr>
          <w:b w:val="0"/>
          <w:bCs/>
          <w:szCs w:val="28"/>
        </w:rPr>
        <w:t xml:space="preserve">      </w:t>
      </w:r>
      <w:r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>• NFR</w:t>
      </w:r>
      <w:r w:rsidRPr="00BA7311">
        <w:rPr>
          <w:b w:val="0"/>
          <w:bCs/>
          <w:szCs w:val="28"/>
        </w:rPr>
        <w:t>1</w:t>
      </w:r>
      <w:r w:rsidRPr="00BA7311">
        <w:rPr>
          <w:b w:val="0"/>
          <w:bCs/>
          <w:szCs w:val="28"/>
        </w:rPr>
        <w:t>.3: API endpoints shall implement rate limiting</w:t>
      </w:r>
    </w:p>
    <w:p w:rsidR="00BA7311" w:rsidRPr="00BA7311" w:rsidRDefault="00BA7311" w:rsidP="00BA7311">
      <w:pPr>
        <w:rPr>
          <w:b w:val="0"/>
          <w:bCs/>
          <w:szCs w:val="28"/>
        </w:rPr>
      </w:pPr>
      <w:r w:rsidRPr="00BA7311">
        <w:rPr>
          <w:b w:val="0"/>
          <w:bCs/>
          <w:szCs w:val="28"/>
        </w:rPr>
        <w:t xml:space="preserve">    </w:t>
      </w:r>
      <w:r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 xml:space="preserve">  </w:t>
      </w:r>
      <w:r w:rsidRPr="00BA7311">
        <w:rPr>
          <w:b w:val="0"/>
          <w:bCs/>
          <w:szCs w:val="28"/>
        </w:rPr>
        <w:t>• NFR</w:t>
      </w:r>
      <w:r w:rsidRPr="00BA7311">
        <w:rPr>
          <w:b w:val="0"/>
          <w:bCs/>
          <w:szCs w:val="28"/>
        </w:rPr>
        <w:t>1</w:t>
      </w:r>
      <w:r w:rsidRPr="00BA7311">
        <w:rPr>
          <w:b w:val="0"/>
          <w:bCs/>
          <w:szCs w:val="28"/>
        </w:rPr>
        <w:t>.4: System shall enforce HTTPS in production</w:t>
      </w:r>
    </w:p>
    <w:p w:rsidR="00BA7311" w:rsidRDefault="00BA7311" w:rsidP="00BA7311">
      <w:pPr>
        <w:rPr>
          <w:b w:val="0"/>
          <w:bCs/>
          <w:szCs w:val="28"/>
        </w:rPr>
      </w:pPr>
      <w:r w:rsidRPr="00BA7311">
        <w:rPr>
          <w:b w:val="0"/>
          <w:bCs/>
          <w:szCs w:val="28"/>
        </w:rPr>
        <w:t xml:space="preserve">     </w:t>
      </w:r>
      <w:r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 xml:space="preserve"> </w:t>
      </w:r>
      <w:r w:rsidRPr="00BA7311">
        <w:rPr>
          <w:b w:val="0"/>
          <w:bCs/>
          <w:szCs w:val="28"/>
        </w:rPr>
        <w:t>• NFR</w:t>
      </w:r>
      <w:r w:rsidRPr="00BA7311">
        <w:rPr>
          <w:b w:val="0"/>
          <w:bCs/>
          <w:szCs w:val="28"/>
        </w:rPr>
        <w:t>1</w:t>
      </w:r>
      <w:r w:rsidRPr="00BA7311">
        <w:rPr>
          <w:b w:val="0"/>
          <w:bCs/>
          <w:szCs w:val="28"/>
        </w:rPr>
        <w:t>.6: Input validation shall prevent SQL injection and XSS</w:t>
      </w:r>
    </w:p>
    <w:p w:rsidR="00BA7311" w:rsidRPr="00BA7311" w:rsidRDefault="00BA7311" w:rsidP="00BA7311">
      <w:pPr>
        <w:rPr>
          <w:b w:val="0"/>
          <w:bCs/>
          <w:szCs w:val="28"/>
        </w:rPr>
      </w:pPr>
    </w:p>
    <w:p w:rsidR="00BA7311" w:rsidRPr="00BA7311" w:rsidRDefault="00BA7311" w:rsidP="00BA7311">
      <w:pPr>
        <w:rPr>
          <w:szCs w:val="28"/>
        </w:rPr>
      </w:pPr>
      <w:r w:rsidRPr="00BA7311">
        <w:rPr>
          <w:szCs w:val="28"/>
        </w:rPr>
        <w:t>NFR2</w:t>
      </w:r>
      <w:r w:rsidRPr="00BA7311">
        <w:rPr>
          <w:szCs w:val="28"/>
        </w:rPr>
        <w:t>: Usability</w:t>
      </w:r>
    </w:p>
    <w:p w:rsidR="00BA7311" w:rsidRPr="00BA7311" w:rsidRDefault="00BA7311" w:rsidP="00BA7311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Pr="00BA7311">
        <w:rPr>
          <w:b w:val="0"/>
          <w:bCs/>
          <w:szCs w:val="28"/>
        </w:rPr>
        <w:t>• NFR</w:t>
      </w:r>
      <w:r>
        <w:rPr>
          <w:b w:val="0"/>
          <w:bCs/>
          <w:szCs w:val="28"/>
        </w:rPr>
        <w:t>2</w:t>
      </w:r>
      <w:r w:rsidRPr="00BA7311">
        <w:rPr>
          <w:b w:val="0"/>
          <w:bCs/>
          <w:szCs w:val="28"/>
        </w:rPr>
        <w:t>.1: Interface shall be intuitive requiring no training</w:t>
      </w:r>
    </w:p>
    <w:p w:rsidR="00BA7311" w:rsidRPr="00BA7311" w:rsidRDefault="00BA7311" w:rsidP="00BA7311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Pr="00BA7311">
        <w:rPr>
          <w:b w:val="0"/>
          <w:bCs/>
          <w:szCs w:val="28"/>
        </w:rPr>
        <w:t>• NFR</w:t>
      </w:r>
      <w:r>
        <w:rPr>
          <w:b w:val="0"/>
          <w:bCs/>
          <w:szCs w:val="28"/>
        </w:rPr>
        <w:t>2</w:t>
      </w:r>
      <w:r w:rsidRPr="00BA7311">
        <w:rPr>
          <w:b w:val="0"/>
          <w:bCs/>
          <w:szCs w:val="28"/>
        </w:rPr>
        <w:t>.2: Design shall be responsive for mobile and desktop</w:t>
      </w:r>
    </w:p>
    <w:p w:rsidR="00BA7311" w:rsidRPr="00BA7311" w:rsidRDefault="00BA7311" w:rsidP="00BA7311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• NFR2</w:t>
      </w:r>
      <w:r w:rsidRPr="00BA7311">
        <w:rPr>
          <w:b w:val="0"/>
          <w:bCs/>
          <w:szCs w:val="28"/>
        </w:rPr>
        <w:t>.3: Error messages shall be clear and actionable</w:t>
      </w:r>
    </w:p>
    <w:p w:rsidR="00BA7311" w:rsidRDefault="00BA7311" w:rsidP="00BA7311">
      <w:pPr>
        <w:rPr>
          <w:sz w:val="32"/>
          <w:szCs w:val="32"/>
        </w:rPr>
      </w:pPr>
    </w:p>
    <w:p w:rsidR="00E63E03" w:rsidRPr="00E63E03" w:rsidRDefault="00E63E03" w:rsidP="00E63E03">
      <w:pPr>
        <w:rPr>
          <w:szCs w:val="28"/>
        </w:rPr>
      </w:pPr>
      <w:r w:rsidRPr="00E63E03">
        <w:rPr>
          <w:szCs w:val="28"/>
        </w:rPr>
        <w:t>NFR</w:t>
      </w:r>
      <w:r>
        <w:rPr>
          <w:szCs w:val="28"/>
        </w:rPr>
        <w:t>3</w:t>
      </w:r>
      <w:r w:rsidRPr="00E63E03">
        <w:rPr>
          <w:szCs w:val="28"/>
        </w:rPr>
        <w:t>: Reliability</w:t>
      </w:r>
    </w:p>
    <w:p w:rsidR="00E63E03" w:rsidRPr="00E63E03" w:rsidRDefault="00E63E03" w:rsidP="00E63E03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Pr="00E63E03">
        <w:rPr>
          <w:b w:val="0"/>
          <w:bCs/>
          <w:szCs w:val="28"/>
        </w:rPr>
        <w:t>• NFR</w:t>
      </w:r>
      <w:r>
        <w:rPr>
          <w:b w:val="0"/>
          <w:bCs/>
          <w:szCs w:val="28"/>
        </w:rPr>
        <w:t>3</w:t>
      </w:r>
      <w:r w:rsidRPr="00E63E03">
        <w:rPr>
          <w:b w:val="0"/>
          <w:bCs/>
          <w:szCs w:val="28"/>
        </w:rPr>
        <w:t>.1: System uptime shall be 99.5% or higher</w:t>
      </w:r>
    </w:p>
    <w:p w:rsidR="00E63E03" w:rsidRPr="00E63E03" w:rsidRDefault="00E63E03" w:rsidP="00E63E03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Pr="00E63E03">
        <w:rPr>
          <w:b w:val="0"/>
          <w:bCs/>
          <w:szCs w:val="28"/>
        </w:rPr>
        <w:t>• NFR</w:t>
      </w:r>
      <w:r>
        <w:rPr>
          <w:b w:val="0"/>
          <w:bCs/>
          <w:szCs w:val="28"/>
        </w:rPr>
        <w:t>3</w:t>
      </w:r>
      <w:r w:rsidRPr="00E63E03">
        <w:rPr>
          <w:b w:val="0"/>
          <w:bCs/>
          <w:szCs w:val="28"/>
        </w:rPr>
        <w:t>.3: System shall handle errors gracefully</w:t>
      </w:r>
    </w:p>
    <w:p w:rsidR="00BA7311" w:rsidRPr="00E63E03" w:rsidRDefault="00E63E03" w:rsidP="00E63E03">
      <w:p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r w:rsidRPr="00E63E03">
        <w:rPr>
          <w:b w:val="0"/>
          <w:bCs/>
          <w:szCs w:val="28"/>
        </w:rPr>
        <w:t>• NFR</w:t>
      </w:r>
      <w:r>
        <w:rPr>
          <w:b w:val="0"/>
          <w:bCs/>
          <w:szCs w:val="28"/>
        </w:rPr>
        <w:t>3</w:t>
      </w:r>
      <w:r w:rsidRPr="00E63E03">
        <w:rPr>
          <w:b w:val="0"/>
          <w:bCs/>
          <w:szCs w:val="28"/>
        </w:rPr>
        <w:t>.4: Failed transactions shall not corrupt data</w:t>
      </w:r>
    </w:p>
    <w:p w:rsidR="00234DC9" w:rsidRDefault="00234DC9" w:rsidP="00234DC9">
      <w:pPr>
        <w:rPr>
          <w:b w:val="0"/>
          <w:bCs/>
        </w:rPr>
      </w:pPr>
    </w:p>
    <w:p w:rsidR="00E63E03" w:rsidRPr="00E63E03" w:rsidRDefault="00E63E03" w:rsidP="00E63E03">
      <w:r w:rsidRPr="00E63E03">
        <w:t>NFR</w:t>
      </w:r>
      <w:r>
        <w:t>4</w:t>
      </w:r>
      <w:r w:rsidRPr="00E63E03">
        <w:t>: Compatibility</w:t>
      </w:r>
    </w:p>
    <w:p w:rsidR="00E63E03" w:rsidRPr="00E63E03" w:rsidRDefault="00E63E03" w:rsidP="00E63E03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E63E03">
        <w:rPr>
          <w:b w:val="0"/>
          <w:bCs/>
        </w:rPr>
        <w:t>• NFR</w:t>
      </w:r>
      <w:r>
        <w:rPr>
          <w:b w:val="0"/>
          <w:bCs/>
        </w:rPr>
        <w:t>4</w:t>
      </w:r>
      <w:r w:rsidRPr="00E63E03">
        <w:rPr>
          <w:b w:val="0"/>
          <w:bCs/>
        </w:rPr>
        <w:t>.1: Frontend shall work on Chrome, Firefox, Safari, Edge</w:t>
      </w:r>
    </w:p>
    <w:p w:rsidR="00E63E03" w:rsidRPr="00E63E03" w:rsidRDefault="00E63E03" w:rsidP="00E63E03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E63E03">
        <w:rPr>
          <w:b w:val="0"/>
          <w:bCs/>
        </w:rPr>
        <w:t>• NFR</w:t>
      </w:r>
      <w:r>
        <w:rPr>
          <w:b w:val="0"/>
          <w:bCs/>
        </w:rPr>
        <w:t>4</w:t>
      </w:r>
      <w:r w:rsidRPr="00E63E03">
        <w:rPr>
          <w:b w:val="0"/>
          <w:bCs/>
        </w:rPr>
        <w:t>.2: System shall support iOS and Android mobile browsers</w:t>
      </w:r>
    </w:p>
    <w:p w:rsidR="00234DC9" w:rsidRDefault="00E63E03" w:rsidP="00E63E03">
      <w:pPr>
        <w:rPr>
          <w:b w:val="0"/>
          <w:bCs/>
        </w:rPr>
      </w:pPr>
      <w:r>
        <w:rPr>
          <w:b w:val="0"/>
          <w:bCs/>
        </w:rPr>
        <w:t xml:space="preserve">     </w:t>
      </w:r>
      <w:r w:rsidRPr="00E63E03">
        <w:rPr>
          <w:b w:val="0"/>
          <w:bCs/>
        </w:rPr>
        <w:t>• NFR</w:t>
      </w:r>
      <w:r>
        <w:rPr>
          <w:b w:val="0"/>
          <w:bCs/>
        </w:rPr>
        <w:t>4</w:t>
      </w:r>
      <w:r w:rsidRPr="00E63E03">
        <w:rPr>
          <w:b w:val="0"/>
          <w:bCs/>
        </w:rPr>
        <w:t>.3: Minimum supported screen width: 320px</w:t>
      </w:r>
    </w:p>
    <w:p w:rsidR="00234DC9" w:rsidRDefault="00234DC9" w:rsidP="00234DC9">
      <w:pPr>
        <w:rPr>
          <w:b w:val="0"/>
          <w:bCs/>
        </w:rPr>
      </w:pPr>
    </w:p>
    <w:p w:rsidR="00234DC9" w:rsidRDefault="00234DC9" w:rsidP="00234DC9">
      <w:pPr>
        <w:rPr>
          <w:b w:val="0"/>
          <w:bCs/>
        </w:rPr>
      </w:pPr>
    </w:p>
    <w:p w:rsidR="00234DC9" w:rsidRDefault="00234DC9" w:rsidP="00234DC9">
      <w:pPr>
        <w:rPr>
          <w:b w:val="0"/>
          <w:bCs/>
        </w:rPr>
      </w:pPr>
    </w:p>
    <w:p w:rsidR="00234DC9" w:rsidRDefault="00234DC9" w:rsidP="00A149B5">
      <w:pPr>
        <w:jc w:val="center"/>
        <w:rPr>
          <w:sz w:val="40"/>
          <w:szCs w:val="40"/>
        </w:rPr>
      </w:pPr>
      <w:r w:rsidRPr="00234DC9">
        <w:rPr>
          <w:sz w:val="40"/>
          <w:szCs w:val="40"/>
        </w:rPr>
        <w:lastRenderedPageBreak/>
        <w:t xml:space="preserve">CHAPTER </w:t>
      </w:r>
      <w:r w:rsidR="00A149B5">
        <w:rPr>
          <w:sz w:val="40"/>
          <w:szCs w:val="40"/>
        </w:rPr>
        <w:t>3</w:t>
      </w:r>
      <w:r w:rsidRPr="00234DC9">
        <w:rPr>
          <w:sz w:val="40"/>
          <w:szCs w:val="40"/>
        </w:rPr>
        <w:t>: SYSTEM DESIGN</w:t>
      </w:r>
    </w:p>
    <w:p w:rsidR="00234DC9" w:rsidRPr="00234DC9" w:rsidRDefault="00A149B5" w:rsidP="007E30B7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3</w:t>
      </w:r>
      <w:r w:rsidR="00234DC9" w:rsidRPr="00234DC9">
        <w:rPr>
          <w:sz w:val="36"/>
          <w:szCs w:val="36"/>
        </w:rPr>
        <w:t>.1 System Architecture</w:t>
      </w:r>
    </w:p>
    <w:p w:rsidR="00234DC9" w:rsidRPr="00234DC9" w:rsidRDefault="00A149B5" w:rsidP="007E30B7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3</w:t>
      </w:r>
      <w:r w:rsidR="00234DC9" w:rsidRPr="00234DC9">
        <w:rPr>
          <w:sz w:val="32"/>
          <w:szCs w:val="32"/>
        </w:rPr>
        <w:t>.1.1 Architectural Pattern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 w:rsidRPr="00234DC9">
        <w:rPr>
          <w:b w:val="0"/>
          <w:bCs/>
          <w:szCs w:val="28"/>
        </w:rPr>
        <w:t>The system follows a three-tier architecture with clear separation of concerns:</w:t>
      </w:r>
    </w:p>
    <w:p w:rsidR="00234DC9" w:rsidRPr="00234DC9" w:rsidRDefault="00234DC9" w:rsidP="007E30B7">
      <w:pPr>
        <w:spacing w:line="480" w:lineRule="auto"/>
        <w:rPr>
          <w:szCs w:val="28"/>
        </w:rPr>
      </w:pPr>
      <w:r w:rsidRPr="00234DC9">
        <w:rPr>
          <w:szCs w:val="28"/>
        </w:rPr>
        <w:t>Presentation Layer (Frontend):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React.js single-page application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Redux for state management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Communicates via REST API</w:t>
      </w:r>
    </w:p>
    <w:p w:rsidR="00234DC9" w:rsidRPr="00234DC9" w:rsidRDefault="00234DC9" w:rsidP="007E30B7">
      <w:pPr>
        <w:spacing w:line="480" w:lineRule="auto"/>
        <w:rPr>
          <w:szCs w:val="28"/>
        </w:rPr>
      </w:pPr>
      <w:r w:rsidRPr="00234DC9">
        <w:rPr>
          <w:szCs w:val="28"/>
        </w:rPr>
        <w:t>Business Logic Layer (Backend):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Node.js with Express framework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RESTful API endpoints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Authentication and authorization</w:t>
      </w:r>
    </w:p>
    <w:p w:rsidR="00234DC9" w:rsidRPr="00234DC9" w:rsidRDefault="00234DC9" w:rsidP="007E30B7">
      <w:pPr>
        <w:spacing w:line="480" w:lineRule="auto"/>
        <w:rPr>
          <w:szCs w:val="28"/>
        </w:rPr>
      </w:pPr>
      <w:r w:rsidRPr="00234DC9">
        <w:rPr>
          <w:szCs w:val="28"/>
        </w:rPr>
        <w:t>Data Layer:</w:t>
      </w:r>
    </w:p>
    <w:p w:rsidR="00234DC9" w:rsidRPr="00234DC9" w:rsidRDefault="00234DC9" w:rsidP="007E30B7">
      <w:pPr>
        <w:spacing w:line="480" w:lineRule="auto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</w:t>
      </w:r>
      <w:r w:rsidRPr="00234DC9">
        <w:rPr>
          <w:b w:val="0"/>
          <w:bCs/>
          <w:szCs w:val="28"/>
        </w:rPr>
        <w:t>• MongoDB for persistent storage</w:t>
      </w:r>
    </w:p>
    <w:p w:rsidR="00234DC9" w:rsidRDefault="00234DC9" w:rsidP="00234DC9">
      <w:pPr>
        <w:rPr>
          <w:b w:val="0"/>
          <w:bCs/>
          <w:szCs w:val="28"/>
        </w:rPr>
      </w:pPr>
    </w:p>
    <w:p w:rsidR="00A149B5" w:rsidRDefault="00A149B5" w:rsidP="00234DC9">
      <w:pPr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Pr="00A149B5">
        <w:rPr>
          <w:sz w:val="32"/>
          <w:szCs w:val="32"/>
        </w:rPr>
        <w:t>.1.2 System Architecture Diagr</w:t>
      </w:r>
      <w:r>
        <w:rPr>
          <w:sz w:val="32"/>
          <w:szCs w:val="32"/>
        </w:rPr>
        <w:t>am</w:t>
      </w:r>
      <w:r>
        <w:rPr>
          <w:noProof/>
          <w:sz w:val="40"/>
          <w:szCs w:val="40"/>
          <w:lang w:val="en-GB" w:eastAsia="en-GB"/>
        </w:rPr>
        <w:drawing>
          <wp:inline distT="0" distB="0" distL="0" distR="0" wp14:anchorId="0C1F6813" wp14:editId="2BE85CFF">
            <wp:extent cx="5661660" cy="7833073"/>
            <wp:effectExtent l="133350" t="114300" r="148590" b="1682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ystem Architec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87" cy="78401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52D58" w:rsidRDefault="00252D58" w:rsidP="00252D58">
      <w:pPr>
        <w:spacing w:after="200"/>
        <w:rPr>
          <w:sz w:val="32"/>
          <w:szCs w:val="32"/>
        </w:rPr>
      </w:pPr>
      <w:r>
        <w:rPr>
          <w:noProof/>
          <w:sz w:val="32"/>
          <w:szCs w:val="32"/>
          <w:lang w:val="en-GB" w:eastAsia="en-GB"/>
        </w:rPr>
        <w:lastRenderedPageBreak/>
        <w:drawing>
          <wp:anchor distT="0" distB="0" distL="114300" distR="114300" simplePos="0" relativeHeight="251664384" behindDoc="0" locked="0" layoutInCell="1" allowOverlap="1" wp14:anchorId="244A8F4E" wp14:editId="5B6859A8">
            <wp:simplePos x="0" y="0"/>
            <wp:positionH relativeFrom="column">
              <wp:posOffset>-327660</wp:posOffset>
            </wp:positionH>
            <wp:positionV relativeFrom="paragraph">
              <wp:posOffset>534670</wp:posOffset>
            </wp:positionV>
            <wp:extent cx="6649720" cy="1329690"/>
            <wp:effectExtent l="171450" t="171450" r="189230" b="1943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 diagram-2025-12-07-1642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1329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Usecase Diagram</w:t>
      </w:r>
    </w:p>
    <w:p w:rsidR="00252D58" w:rsidRDefault="00252D58" w:rsidP="00252D58">
      <w:pPr>
        <w:tabs>
          <w:tab w:val="left" w:pos="142"/>
        </w:tabs>
        <w:spacing w:after="20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252D58" w:rsidRDefault="00252D58" w:rsidP="00A149B5">
      <w:pPr>
        <w:rPr>
          <w:sz w:val="32"/>
          <w:szCs w:val="32"/>
        </w:rPr>
      </w:pPr>
      <w:r>
        <w:rPr>
          <w:noProof/>
          <w:sz w:val="32"/>
          <w:szCs w:val="32"/>
          <w:lang w:val="en-GB"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3B9CFB65" wp14:editId="10651534">
            <wp:simplePos x="0" y="0"/>
            <wp:positionH relativeFrom="column">
              <wp:posOffset>-152400</wp:posOffset>
            </wp:positionH>
            <wp:positionV relativeFrom="page">
              <wp:posOffset>1043940</wp:posOffset>
            </wp:positionV>
            <wp:extent cx="6649720" cy="8169910"/>
            <wp:effectExtent l="0" t="0" r="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titled diagram-2025-12-07-1644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816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2D58" w:rsidRDefault="00895058" w:rsidP="00895058">
      <w:pPr>
        <w:spacing w:after="200"/>
        <w:rPr>
          <w:sz w:val="32"/>
          <w:szCs w:val="32"/>
        </w:rPr>
      </w:pPr>
      <w:r>
        <w:rPr>
          <w:noProof/>
          <w:sz w:val="32"/>
          <w:szCs w:val="32"/>
          <w:lang w:val="en-GB" w:eastAsia="en-GB"/>
        </w:rPr>
        <w:lastRenderedPageBreak/>
        <w:drawing>
          <wp:inline distT="0" distB="0" distL="0" distR="0">
            <wp:extent cx="2421890" cy="914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titled diagram-2025-12-07-1647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D58">
        <w:rPr>
          <w:sz w:val="32"/>
          <w:szCs w:val="32"/>
        </w:rPr>
        <w:br w:type="page"/>
      </w:r>
      <w:r>
        <w:rPr>
          <w:noProof/>
          <w:sz w:val="32"/>
          <w:szCs w:val="32"/>
          <w:lang w:val="en-GB" w:eastAsia="en-GB"/>
        </w:rPr>
        <w:lastRenderedPageBreak/>
        <w:drawing>
          <wp:inline distT="0" distB="0" distL="0" distR="0">
            <wp:extent cx="6649720" cy="4865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 diagram-2025-12-07-16524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895058" w:rsidRDefault="00895058" w:rsidP="00A149B5">
      <w:pPr>
        <w:rPr>
          <w:sz w:val="32"/>
          <w:szCs w:val="32"/>
        </w:rPr>
      </w:pPr>
    </w:p>
    <w:p w:rsidR="00A149B5" w:rsidRPr="00A149B5" w:rsidRDefault="00A149B5" w:rsidP="00A149B5">
      <w:pPr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lastRenderedPageBreak/>
        <w:t>3</w:t>
      </w:r>
      <w:r w:rsidRPr="00A149B5">
        <w:rPr>
          <w:sz w:val="32"/>
          <w:szCs w:val="32"/>
        </w:rPr>
        <w:t>.1.3 Component Architecture</w:t>
      </w:r>
    </w:p>
    <w:p w:rsidR="00A149B5" w:rsidRDefault="00A149B5" w:rsidP="00A149B5">
      <w:pPr>
        <w:rPr>
          <w:szCs w:val="28"/>
        </w:rPr>
      </w:pPr>
      <w:r w:rsidRPr="00A149B5">
        <w:rPr>
          <w:szCs w:val="28"/>
        </w:rPr>
        <w:t>Frontend Components:</w:t>
      </w:r>
    </w:p>
    <w:p w:rsidR="001131F1" w:rsidRDefault="001131F1" w:rsidP="00A149B5">
      <w:pPr>
        <w:rPr>
          <w:szCs w:val="28"/>
        </w:rPr>
      </w:pPr>
    </w:p>
    <w:p w:rsidR="00A149B5" w:rsidRPr="00A149B5" w:rsidRDefault="00A149B5" w:rsidP="00A149B5">
      <w:pPr>
        <w:rPr>
          <w:b w:val="0"/>
          <w:bCs/>
          <w:sz w:val="20"/>
          <w:szCs w:val="20"/>
        </w:rPr>
      </w:pPr>
      <w:r w:rsidRPr="00A149B5">
        <w:rPr>
          <w:b w:val="0"/>
          <w:bCs/>
          <w:sz w:val="20"/>
          <w:szCs w:val="20"/>
        </w:rPr>
        <w:t>App</w:t>
      </w:r>
    </w:p>
    <w:p w:rsidR="00A149B5" w:rsidRPr="00A149B5" w:rsidRDefault="00A149B5" w:rsidP="00A149B5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Router</w:t>
      </w:r>
    </w:p>
    <w:p w:rsidR="00A149B5" w:rsidRDefault="00A149B5" w:rsidP="00A149B5">
      <w:pPr>
        <w:rPr>
          <w:b w:val="0"/>
          <w:bCs/>
          <w:sz w:val="20"/>
          <w:szCs w:val="20"/>
          <w:rtl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Header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Logo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Navigation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CartIcon</w:t>
      </w:r>
    </w:p>
    <w:p w:rsidR="00CE33D4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Pages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Home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HeroSection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FeaturedProducts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Categories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Products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ProductGrid</w:t>
      </w:r>
    </w:p>
    <w:p w:rsidR="00CE33D4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="00CE33D4">
        <w:rPr>
          <w:rFonts w:hint="eastAsia"/>
          <w:b w:val="0"/>
          <w:bCs/>
          <w:sz w:val="20"/>
          <w:szCs w:val="20"/>
        </w:rPr>
        <w:t xml:space="preserve">  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 w:rsidRPr="00A149B5">
        <w:rPr>
          <w:rFonts w:hint="eastAsia"/>
          <w:b w:val="0"/>
          <w:bCs/>
          <w:sz w:val="20"/>
          <w:szCs w:val="20"/>
        </w:rPr>
        <w:t>└──</w:t>
      </w:r>
      <w:r w:rsidR="00CE33D4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FilterSidebar</w:t>
      </w:r>
    </w:p>
    <w:p w:rsidR="00CE33D4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ProductDetail</w:t>
      </w:r>
    </w:p>
    <w:p w:rsidR="00CE33D4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ImageGallery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ProductInfo</w:t>
      </w:r>
    </w:p>
    <w:p w:rsidR="00CE33D4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Reviews 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Cart 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CartItems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rFonts w:hint="eastAsia"/>
          <w:b w:val="0"/>
          <w:bCs/>
          <w:sz w:val="20"/>
          <w:szCs w:val="20"/>
        </w:rPr>
        <w:t xml:space="preserve">     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CartSummary</w:t>
      </w:r>
    </w:p>
    <w:p w:rsidR="00CE33D4" w:rsidRDefault="00CE33D4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>
        <w:rPr>
          <w:b w:val="0"/>
          <w:bCs/>
          <w:sz w:val="20"/>
          <w:szCs w:val="20"/>
        </w:rPr>
        <w:t xml:space="preserve"> </w:t>
      </w:r>
      <w:r w:rsidR="00A149B5" w:rsidRPr="00A149B5">
        <w:rPr>
          <w:rFonts w:hint="eastAsia"/>
          <w:b w:val="0"/>
          <w:bCs/>
          <w:sz w:val="20"/>
          <w:szCs w:val="20"/>
        </w:rPr>
        <w:t>Dashboard (Admin)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Statistics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  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OrderManagement</w:t>
      </w:r>
    </w:p>
    <w:p w:rsidR="00A149B5" w:rsidRPr="00A149B5" w:rsidRDefault="00A149B5" w:rsidP="00CE33D4">
      <w:pPr>
        <w:rPr>
          <w:b w:val="0"/>
          <w:bCs/>
          <w:sz w:val="20"/>
          <w:szCs w:val="20"/>
        </w:rPr>
      </w:pPr>
      <w:r w:rsidRPr="00A149B5">
        <w:rPr>
          <w:rFonts w:hint="eastAsia"/>
          <w:b w:val="0"/>
          <w:bCs/>
          <w:sz w:val="20"/>
          <w:szCs w:val="20"/>
        </w:rPr>
        <w:t>│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CE33D4">
        <w:rPr>
          <w:b w:val="0"/>
          <w:bCs/>
          <w:sz w:val="20"/>
          <w:szCs w:val="20"/>
        </w:rPr>
        <w:t xml:space="preserve">       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ProductManagement</w:t>
      </w:r>
    </w:p>
    <w:p w:rsidR="00A149B5" w:rsidRPr="00A149B5" w:rsidRDefault="00A149B5" w:rsidP="00A149B5">
      <w:pPr>
        <w:rPr>
          <w:b w:val="0"/>
          <w:bCs/>
          <w:sz w:val="20"/>
          <w:szCs w:val="20"/>
          <w:rtl/>
          <w:lang w:bidi="ar-EG"/>
        </w:rPr>
      </w:pP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Footer</w:t>
      </w:r>
    </w:p>
    <w:p w:rsidR="00A149B5" w:rsidRDefault="00A149B5" w:rsidP="00234DC9">
      <w:pPr>
        <w:rPr>
          <w:sz w:val="40"/>
          <w:szCs w:val="40"/>
        </w:rPr>
      </w:pPr>
    </w:p>
    <w:p w:rsidR="001E47CE" w:rsidRDefault="001E47CE" w:rsidP="00DF027C"/>
    <w:p w:rsidR="001E47CE" w:rsidRDefault="00D71555" w:rsidP="00D71555">
      <w:r w:rsidRPr="00D71555">
        <w:t xml:space="preserve">Backend </w:t>
      </w:r>
      <w:r>
        <w:t>Components</w:t>
      </w:r>
      <w:r w:rsidRPr="00D71555">
        <w:t>:</w:t>
      </w:r>
    </w:p>
    <w:p w:rsidR="001131F1" w:rsidRPr="001131F1" w:rsidRDefault="001131F1" w:rsidP="001131F1">
      <w:pPr>
        <w:rPr>
          <w:b w:val="0"/>
          <w:bCs/>
          <w:sz w:val="22"/>
          <w:szCs w:val="18"/>
        </w:rPr>
      </w:pPr>
      <w:r w:rsidRPr="001131F1">
        <w:rPr>
          <w:b w:val="0"/>
          <w:bCs/>
          <w:sz w:val="22"/>
          <w:szCs w:val="18"/>
        </w:rPr>
        <w:lastRenderedPageBreak/>
        <w:t>Server</w:t>
      </w:r>
    </w:p>
    <w:p w:rsidR="001131F1" w:rsidRDefault="001131F1" w:rsidP="001131F1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 xml:space="preserve"> Config</w:t>
      </w:r>
    </w:p>
    <w:p w:rsidR="001131F1" w:rsidRDefault="001131F1" w:rsidP="001131F1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>
        <w:rPr>
          <w:b w:val="0"/>
          <w:bCs/>
          <w:sz w:val="22"/>
          <w:szCs w:val="18"/>
        </w:rPr>
        <w:t xml:space="preserve">   </w:t>
      </w:r>
      <w:r w:rsidRPr="00A149B5">
        <w:rPr>
          <w:rFonts w:hint="eastAsia"/>
          <w:b w:val="0"/>
          <w:bCs/>
          <w:sz w:val="20"/>
          <w:szCs w:val="20"/>
        </w:rPr>
        <w:t>└──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="001A296C">
        <w:rPr>
          <w:rFonts w:hint="eastAsia"/>
          <w:b w:val="0"/>
          <w:bCs/>
          <w:sz w:val="22"/>
          <w:szCs w:val="18"/>
        </w:rPr>
        <w:t xml:space="preserve"> d</w:t>
      </w:r>
      <w:r w:rsidR="001A296C">
        <w:rPr>
          <w:b w:val="0"/>
          <w:bCs/>
          <w:sz w:val="22"/>
          <w:szCs w:val="18"/>
        </w:rPr>
        <w:t>b</w:t>
      </w:r>
      <w:r w:rsidRPr="001131F1">
        <w:rPr>
          <w:rFonts w:hint="eastAsia"/>
          <w:b w:val="0"/>
          <w:bCs/>
          <w:sz w:val="22"/>
          <w:szCs w:val="18"/>
        </w:rPr>
        <w:t>.js</w:t>
      </w:r>
    </w:p>
    <w:p w:rsidR="001131F1" w:rsidRDefault="001131F1" w:rsidP="001131F1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A149B5">
        <w:rPr>
          <w:rFonts w:hint="eastAsia"/>
          <w:b w:val="0"/>
          <w:bCs/>
          <w:sz w:val="20"/>
          <w:szCs w:val="20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Routes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>
        <w:rPr>
          <w:b w:val="0"/>
          <w:bCs/>
          <w:sz w:val="22"/>
          <w:szCs w:val="18"/>
        </w:rPr>
        <w:t>cart</w:t>
      </w:r>
      <w:r w:rsidRPr="001131F1">
        <w:rPr>
          <w:rFonts w:hint="eastAsia"/>
          <w:b w:val="0"/>
          <w:bCs/>
          <w:sz w:val="22"/>
          <w:szCs w:val="18"/>
        </w:rPr>
        <w:t>Routes</w:t>
      </w:r>
    </w:p>
    <w:p w:rsidR="001131F1" w:rsidRDefault="001131F1" w:rsidP="00AA3C2D">
      <w:pPr>
        <w:rPr>
          <w:b w:val="0"/>
          <w:bCs/>
          <w:sz w:val="22"/>
          <w:szCs w:val="18"/>
          <w:rtl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="00AA3C2D">
        <w:rPr>
          <w:rFonts w:hint="eastAsia"/>
          <w:b w:val="0"/>
          <w:bCs/>
          <w:sz w:val="20"/>
          <w:szCs w:val="20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productRoutes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orderRoutes</w:t>
      </w:r>
    </w:p>
    <w:p w:rsidR="001131F1" w:rsidRPr="001131F1" w:rsidRDefault="001131F1" w:rsidP="001131F1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└──</w:t>
      </w:r>
      <w:r w:rsidRPr="001131F1">
        <w:rPr>
          <w:rFonts w:hint="eastAsia"/>
          <w:b w:val="0"/>
          <w:bCs/>
          <w:sz w:val="22"/>
          <w:szCs w:val="18"/>
        </w:rPr>
        <w:t xml:space="preserve"> userRoutes</w:t>
      </w:r>
    </w:p>
    <w:p w:rsidR="001131F1" w:rsidRDefault="00AA3C2D" w:rsidP="001131F1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>
        <w:rPr>
          <w:rFonts w:hint="eastAsia"/>
          <w:b w:val="0"/>
          <w:bCs/>
          <w:sz w:val="20"/>
          <w:szCs w:val="20"/>
        </w:rPr>
        <w:t xml:space="preserve"> </w:t>
      </w:r>
      <w:r w:rsidR="001131F1" w:rsidRPr="001131F1">
        <w:rPr>
          <w:rFonts w:hint="eastAsia"/>
          <w:b w:val="0"/>
          <w:bCs/>
          <w:sz w:val="22"/>
          <w:szCs w:val="18"/>
        </w:rPr>
        <w:t>Controllers</w:t>
      </w:r>
    </w:p>
    <w:p w:rsid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>
        <w:rPr>
          <w:b w:val="0"/>
          <w:bCs/>
          <w:sz w:val="22"/>
          <w:szCs w:val="18"/>
        </w:rPr>
        <w:t>cart</w:t>
      </w:r>
      <w:r w:rsidRPr="001131F1">
        <w:rPr>
          <w:rFonts w:hint="eastAsia"/>
          <w:b w:val="0"/>
          <w:bCs/>
          <w:sz w:val="22"/>
          <w:szCs w:val="18"/>
        </w:rPr>
        <w:t xml:space="preserve">Controller 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productController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orderController</w:t>
      </w:r>
    </w:p>
    <w:p w:rsidR="001131F1" w:rsidRPr="001131F1" w:rsidRDefault="001131F1" w:rsidP="001131F1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└──</w:t>
      </w:r>
      <w:r w:rsidRPr="001131F1">
        <w:rPr>
          <w:rFonts w:hint="eastAsia"/>
          <w:b w:val="0"/>
          <w:bCs/>
          <w:sz w:val="22"/>
          <w:szCs w:val="18"/>
        </w:rPr>
        <w:t xml:space="preserve"> userController</w:t>
      </w:r>
    </w:p>
    <w:p w:rsidR="001131F1" w:rsidRDefault="00AA3C2D" w:rsidP="001131F1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="001131F1" w:rsidRPr="001131F1">
        <w:rPr>
          <w:rFonts w:hint="eastAsia"/>
          <w:b w:val="0"/>
          <w:bCs/>
          <w:sz w:val="22"/>
          <w:szCs w:val="18"/>
        </w:rPr>
        <w:t xml:space="preserve"> Models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="00AA3C2D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User</w:t>
      </w:r>
    </w:p>
    <w:p w:rsid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="00AA3C2D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="00AA3C2D">
        <w:rPr>
          <w:rFonts w:hint="eastAsia"/>
          <w:b w:val="0"/>
          <w:bCs/>
          <w:sz w:val="20"/>
          <w:szCs w:val="20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Product</w:t>
      </w:r>
    </w:p>
    <w:p w:rsidR="00AA3C2D" w:rsidRPr="001131F1" w:rsidRDefault="00AA3C2D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>
        <w:rPr>
          <w:rFonts w:hint="eastAsia"/>
          <w:b w:val="0"/>
          <w:bCs/>
          <w:sz w:val="22"/>
          <w:szCs w:val="18"/>
        </w:rPr>
        <w:t xml:space="preserve"> </w:t>
      </w:r>
      <w:r w:rsidRPr="00A149B5">
        <w:rPr>
          <w:rFonts w:hint="eastAsia"/>
          <w:b w:val="0"/>
          <w:bCs/>
          <w:sz w:val="20"/>
          <w:szCs w:val="20"/>
        </w:rPr>
        <w:t>├──</w:t>
      </w:r>
      <w:r>
        <w:rPr>
          <w:rFonts w:hint="eastAsia"/>
          <w:b w:val="0"/>
          <w:bCs/>
          <w:sz w:val="20"/>
          <w:szCs w:val="20"/>
        </w:rPr>
        <w:t xml:space="preserve"> </w:t>
      </w:r>
      <w:r>
        <w:rPr>
          <w:b w:val="0"/>
          <w:bCs/>
          <w:sz w:val="22"/>
          <w:szCs w:val="18"/>
        </w:rPr>
        <w:t>Cart</w:t>
      </w:r>
    </w:p>
    <w:p w:rsidR="001131F1" w:rsidRPr="001131F1" w:rsidRDefault="001131F1" w:rsidP="00AA3C2D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1131F1">
        <w:rPr>
          <w:rFonts w:hint="eastAsia"/>
          <w:b w:val="0"/>
          <w:bCs/>
          <w:sz w:val="22"/>
          <w:szCs w:val="18"/>
        </w:rPr>
        <w:t>└──</w:t>
      </w:r>
      <w:r w:rsidR="00AA3C2D" w:rsidRPr="001131F1"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 xml:space="preserve"> Order</w:t>
      </w:r>
    </w:p>
    <w:p w:rsidR="001131F1" w:rsidRPr="001131F1" w:rsidRDefault="00AA3C2D" w:rsidP="00AA3C2D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="001131F1" w:rsidRPr="001131F1">
        <w:rPr>
          <w:rFonts w:hint="eastAsia"/>
          <w:b w:val="0"/>
          <w:bCs/>
          <w:sz w:val="22"/>
          <w:szCs w:val="18"/>
        </w:rPr>
        <w:t>Middleware</w:t>
      </w:r>
    </w:p>
    <w:p w:rsidR="001131F1" w:rsidRPr="001131F1" w:rsidRDefault="001131F1" w:rsidP="001A296C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AA3C2D"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>auth</w:t>
      </w:r>
      <w:r w:rsidR="001A296C">
        <w:rPr>
          <w:b w:val="0"/>
          <w:bCs/>
          <w:sz w:val="22"/>
          <w:szCs w:val="18"/>
        </w:rPr>
        <w:t>Middleware</w:t>
      </w:r>
    </w:p>
    <w:p w:rsidR="001131F1" w:rsidRPr="001131F1" w:rsidRDefault="001131F1" w:rsidP="001A296C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└──</w:t>
      </w:r>
      <w:r w:rsidRPr="001131F1">
        <w:rPr>
          <w:rFonts w:hint="eastAsia"/>
          <w:b w:val="0"/>
          <w:bCs/>
          <w:sz w:val="22"/>
          <w:szCs w:val="18"/>
        </w:rPr>
        <w:t xml:space="preserve"> error</w:t>
      </w:r>
      <w:r w:rsidR="001A296C">
        <w:rPr>
          <w:b w:val="0"/>
          <w:bCs/>
          <w:sz w:val="22"/>
          <w:szCs w:val="18"/>
        </w:rPr>
        <w:t>Middleware</w:t>
      </w:r>
    </w:p>
    <w:p w:rsidR="00AA3C2D" w:rsidRDefault="001A296C" w:rsidP="00AA3C2D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1131F1" w:rsidRPr="001131F1">
        <w:rPr>
          <w:rFonts w:hint="eastAsia"/>
          <w:b w:val="0"/>
          <w:bCs/>
          <w:sz w:val="22"/>
          <w:szCs w:val="18"/>
        </w:rPr>
        <w:t>Utils</w:t>
      </w:r>
    </w:p>
    <w:p w:rsidR="001131F1" w:rsidRDefault="001A296C" w:rsidP="001A296C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└──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1131F1" w:rsidRPr="001131F1">
        <w:rPr>
          <w:rFonts w:hint="eastAsia"/>
          <w:b w:val="0"/>
          <w:bCs/>
          <w:sz w:val="22"/>
          <w:szCs w:val="18"/>
        </w:rPr>
        <w:t>tokenGenerator</w:t>
      </w:r>
    </w:p>
    <w:p w:rsidR="001A296C" w:rsidRDefault="001A296C" w:rsidP="001A296C">
      <w:pPr>
        <w:rPr>
          <w:b w:val="0"/>
          <w:bCs/>
          <w:sz w:val="22"/>
          <w:szCs w:val="18"/>
        </w:rPr>
      </w:pPr>
      <w:r w:rsidRPr="00A149B5">
        <w:rPr>
          <w:rFonts w:hint="eastAsia"/>
          <w:b w:val="0"/>
          <w:bCs/>
          <w:sz w:val="20"/>
          <w:szCs w:val="20"/>
        </w:rPr>
        <w:t>├──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>
        <w:rPr>
          <w:b w:val="0"/>
          <w:bCs/>
          <w:sz w:val="22"/>
          <w:szCs w:val="18"/>
        </w:rPr>
        <w:t>Seeders</w:t>
      </w:r>
    </w:p>
    <w:p w:rsidR="001A296C" w:rsidRPr="001131F1" w:rsidRDefault="001A296C" w:rsidP="004E65EC">
      <w:pPr>
        <w:rPr>
          <w:b w:val="0"/>
          <w:bCs/>
          <w:sz w:val="22"/>
          <w:szCs w:val="18"/>
        </w:rPr>
      </w:pPr>
      <w:r w:rsidRPr="001131F1">
        <w:rPr>
          <w:rFonts w:hint="eastAsia"/>
          <w:b w:val="0"/>
          <w:bCs/>
          <w:sz w:val="22"/>
          <w:szCs w:val="18"/>
        </w:rPr>
        <w:t>│</w:t>
      </w:r>
      <w:r>
        <w:rPr>
          <w:rFonts w:hint="eastAsia"/>
          <w:b w:val="0"/>
          <w:bCs/>
          <w:sz w:val="22"/>
          <w:szCs w:val="18"/>
        </w:rPr>
        <w:t xml:space="preserve"> </w:t>
      </w:r>
      <w:r w:rsidRPr="001131F1">
        <w:rPr>
          <w:rFonts w:hint="eastAsia"/>
          <w:b w:val="0"/>
          <w:bCs/>
          <w:sz w:val="22"/>
          <w:szCs w:val="18"/>
        </w:rPr>
        <w:t>└──</w:t>
      </w:r>
      <w:r w:rsidRPr="001131F1">
        <w:rPr>
          <w:rFonts w:hint="eastAsia"/>
          <w:b w:val="0"/>
          <w:bCs/>
          <w:sz w:val="22"/>
          <w:szCs w:val="18"/>
        </w:rPr>
        <w:t xml:space="preserve"> </w:t>
      </w:r>
      <w:r w:rsidR="004E65EC">
        <w:rPr>
          <w:b w:val="0"/>
          <w:bCs/>
          <w:sz w:val="22"/>
          <w:szCs w:val="18"/>
        </w:rPr>
        <w:t>Seed Products</w:t>
      </w:r>
    </w:p>
    <w:p w:rsidR="001A296C" w:rsidRPr="001131F1" w:rsidRDefault="00E57DC8" w:rsidP="001A296C">
      <w:pPr>
        <w:rPr>
          <w:b w:val="0"/>
          <w:bCs/>
          <w:sz w:val="22"/>
          <w:szCs w:val="18"/>
        </w:rPr>
      </w:pPr>
      <w:r>
        <w:rPr>
          <w:b w:val="0"/>
          <w:bCs/>
          <w:noProof/>
          <w:sz w:val="22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76835</wp:posOffset>
                </wp:positionV>
                <wp:extent cx="4762500" cy="45720"/>
                <wp:effectExtent l="0" t="0" r="1905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B688D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4pt,6.05pt" to="413.4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" strokecolor="#024f75 [3204]" strokeweight="1pt"/>
            </w:pict>
          </mc:Fallback>
        </mc:AlternateContent>
      </w:r>
      <w:r>
        <w:rPr>
          <w:b w:val="0"/>
          <w:bCs/>
          <w:sz w:val="22"/>
          <w:szCs w:val="18"/>
        </w:rPr>
        <w:t xml:space="preserve">                                                     </w:t>
      </w:r>
    </w:p>
    <w:p w:rsidR="00E8228F" w:rsidRDefault="00E8228F" w:rsidP="00E8228F">
      <w:pPr>
        <w:rPr>
          <w:sz w:val="22"/>
          <w:szCs w:val="18"/>
          <w:lang w:bidi="ar-EG"/>
        </w:rPr>
      </w:pPr>
      <w:r>
        <w:rPr>
          <w:sz w:val="22"/>
          <w:szCs w:val="18"/>
          <w:lang w:bidi="ar-EG"/>
        </w:rPr>
        <w:t>Database Schema</w:t>
      </w:r>
    </w:p>
    <w:p w:rsidR="00E8228F" w:rsidRDefault="00E8228F" w:rsidP="00E8228F">
      <w:pPr>
        <w:rPr>
          <w:sz w:val="22"/>
          <w:szCs w:val="18"/>
          <w:lang w:bidi="ar-EG"/>
        </w:rPr>
      </w:pPr>
      <w:r>
        <w:rPr>
          <w:sz w:val="22"/>
          <w:szCs w:val="18"/>
          <w:lang w:bidi="ar-EG"/>
        </w:rPr>
        <w:t xml:space="preserve">     User Model</w:t>
      </w:r>
    </w:p>
    <w:p w:rsidR="00E8228F" w:rsidRPr="00E8228F" w:rsidRDefault="00E8228F" w:rsidP="00E8228F">
      <w:pPr>
        <w:rPr>
          <w:sz w:val="22"/>
          <w:szCs w:val="18"/>
          <w:lang w:bidi="ar-EG"/>
        </w:rPr>
      </w:pPr>
      <w:r>
        <w:rPr>
          <w:sz w:val="22"/>
          <w:szCs w:val="18"/>
          <w:lang w:bidi="ar-EG"/>
        </w:rPr>
        <w:t xml:space="preserve">         </w:t>
      </w:r>
      <w:r w:rsidRPr="00E8228F">
        <w:rPr>
          <w:b w:val="0"/>
          <w:bCs/>
          <w:sz w:val="20"/>
          <w:szCs w:val="16"/>
          <w:lang w:bidi="ar-EG"/>
        </w:rPr>
        <w:t>name: { type: String, required: true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bidi="ar-EG"/>
        </w:rPr>
      </w:pPr>
      <w:r w:rsidRPr="00E8228F">
        <w:rPr>
          <w:b w:val="0"/>
          <w:bCs/>
          <w:sz w:val="20"/>
          <w:szCs w:val="16"/>
          <w:lang w:bidi="ar-EG"/>
        </w:rPr>
        <w:t xml:space="preserve">         </w:t>
      </w:r>
      <w:r>
        <w:rPr>
          <w:b w:val="0"/>
          <w:bCs/>
          <w:sz w:val="20"/>
          <w:szCs w:val="16"/>
          <w:lang w:bidi="ar-EG"/>
        </w:rPr>
        <w:t xml:space="preserve"> </w:t>
      </w:r>
      <w:r w:rsidRPr="00E8228F">
        <w:rPr>
          <w:b w:val="0"/>
          <w:bCs/>
          <w:sz w:val="20"/>
          <w:szCs w:val="16"/>
          <w:lang w:bidi="ar-EG"/>
        </w:rPr>
        <w:t>email: { type: String, required: true, unique: true, match: [/^\S+@\S+\.\S+$/, 'Please enter a valid email'] }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bidi="ar-EG"/>
        </w:rPr>
      </w:pPr>
      <w:r>
        <w:rPr>
          <w:b w:val="0"/>
          <w:bCs/>
          <w:sz w:val="20"/>
          <w:szCs w:val="16"/>
          <w:lang w:bidi="ar-EG"/>
        </w:rPr>
        <w:t xml:space="preserve">       </w:t>
      </w:r>
      <w:r w:rsidRPr="00E8228F">
        <w:rPr>
          <w:b w:val="0"/>
          <w:bCs/>
          <w:sz w:val="20"/>
          <w:szCs w:val="16"/>
          <w:lang w:bidi="ar-EG"/>
        </w:rPr>
        <w:t xml:space="preserve">  </w:t>
      </w:r>
      <w:r>
        <w:rPr>
          <w:b w:val="0"/>
          <w:bCs/>
          <w:sz w:val="20"/>
          <w:szCs w:val="16"/>
          <w:lang w:bidi="ar-EG"/>
        </w:rPr>
        <w:t xml:space="preserve"> </w:t>
      </w:r>
      <w:r w:rsidRPr="00E8228F">
        <w:rPr>
          <w:b w:val="0"/>
          <w:bCs/>
          <w:sz w:val="20"/>
          <w:szCs w:val="16"/>
          <w:lang w:bidi="ar-EG"/>
        </w:rPr>
        <w:t>password: { type: String, required: true },</w:t>
      </w:r>
    </w:p>
    <w:p w:rsidR="00E8228F" w:rsidRDefault="00E8228F" w:rsidP="00E8228F">
      <w:pPr>
        <w:rPr>
          <w:b w:val="0"/>
          <w:bCs/>
          <w:sz w:val="20"/>
          <w:szCs w:val="16"/>
          <w:lang w:bidi="ar-EG"/>
        </w:rPr>
      </w:pPr>
      <w:r>
        <w:rPr>
          <w:b w:val="0"/>
          <w:bCs/>
          <w:sz w:val="20"/>
          <w:szCs w:val="16"/>
          <w:lang w:bidi="ar-EG"/>
        </w:rPr>
        <w:t xml:space="preserve">        </w:t>
      </w:r>
      <w:r w:rsidRPr="00E8228F">
        <w:rPr>
          <w:b w:val="0"/>
          <w:bCs/>
          <w:sz w:val="20"/>
          <w:szCs w:val="16"/>
          <w:lang w:bidi="ar-EG"/>
        </w:rPr>
        <w:t xml:space="preserve">  role: { type: String, enum: ["use</w:t>
      </w:r>
      <w:r>
        <w:rPr>
          <w:b w:val="0"/>
          <w:bCs/>
          <w:sz w:val="20"/>
          <w:szCs w:val="16"/>
          <w:lang w:bidi="ar-EG"/>
        </w:rPr>
        <w:t>r", "admin"], default: "user" }</w:t>
      </w:r>
    </w:p>
    <w:p w:rsidR="00E8228F" w:rsidRDefault="00E8228F" w:rsidP="00E8228F">
      <w:pPr>
        <w:rPr>
          <w:b w:val="0"/>
          <w:bCs/>
          <w:sz w:val="20"/>
          <w:szCs w:val="16"/>
          <w:lang w:bidi="ar-EG"/>
        </w:rPr>
      </w:pPr>
    </w:p>
    <w:p w:rsidR="00E8228F" w:rsidRDefault="00E8228F" w:rsidP="00E8228F">
      <w:pPr>
        <w:rPr>
          <w:b w:val="0"/>
          <w:bCs/>
          <w:sz w:val="20"/>
          <w:szCs w:val="16"/>
          <w:lang w:bidi="ar-EG"/>
        </w:rPr>
      </w:pPr>
    </w:p>
    <w:p w:rsidR="00E8228F" w:rsidRPr="00E8228F" w:rsidRDefault="00E8228F" w:rsidP="00E8228F">
      <w:pPr>
        <w:rPr>
          <w:sz w:val="20"/>
          <w:szCs w:val="16"/>
          <w:lang w:bidi="ar-EG"/>
        </w:rPr>
      </w:pPr>
      <w:r w:rsidRPr="00E8228F">
        <w:rPr>
          <w:sz w:val="20"/>
          <w:szCs w:val="16"/>
          <w:lang w:bidi="ar-EG"/>
        </w:rPr>
        <w:lastRenderedPageBreak/>
        <w:t xml:space="preserve"> Product Model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>
        <w:rPr>
          <w:b w:val="0"/>
          <w:bCs/>
          <w:sz w:val="20"/>
          <w:szCs w:val="16"/>
          <w:lang w:bidi="ar-EG"/>
        </w:rPr>
        <w:t xml:space="preserve">   </w:t>
      </w:r>
      <w:r w:rsidRPr="00E8228F">
        <w:rPr>
          <w:b w:val="0"/>
          <w:bCs/>
          <w:sz w:val="20"/>
          <w:szCs w:val="16"/>
          <w:lang w:val="en-GB" w:bidi="ar-EG"/>
        </w:rPr>
        <w:t>    title: { type: String, required: true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 xml:space="preserve">    </w:t>
      </w: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>description: { type: String, required: true  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>    quantity: {type: Number, required: true},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 xml:space="preserve">  </w:t>
      </w: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>  price: { type: Number, required: true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 xml:space="preserve">    </w:t>
      </w: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 xml:space="preserve">category: { type: String }, 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 xml:space="preserve">  </w:t>
      </w: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>  image: { type: String },</w:t>
      </w:r>
    </w:p>
    <w:p w:rsid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</w:t>
      </w: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 xml:space="preserve">   rating: {rate: { type: Number }, count: { type: Number }},</w:t>
      </w:r>
    </w:p>
    <w:p w:rsid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</w:p>
    <w:p w:rsidR="00E8228F" w:rsidRPr="00E8228F" w:rsidRDefault="00E8228F" w:rsidP="00E8228F">
      <w:pPr>
        <w:rPr>
          <w:sz w:val="20"/>
          <w:szCs w:val="16"/>
          <w:lang w:val="en-GB" w:bidi="ar-EG"/>
        </w:rPr>
      </w:pPr>
      <w:r w:rsidRPr="00E8228F">
        <w:rPr>
          <w:sz w:val="20"/>
          <w:szCs w:val="16"/>
          <w:lang w:val="en-GB" w:bidi="ar-EG"/>
        </w:rPr>
        <w:t>Order Model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>
        <w:rPr>
          <w:b w:val="0"/>
          <w:bCs/>
          <w:sz w:val="20"/>
          <w:szCs w:val="16"/>
          <w:lang w:val="en-GB" w:bidi="ar-EG"/>
        </w:rPr>
        <w:t xml:space="preserve">  </w:t>
      </w:r>
      <w:r w:rsidRPr="00E8228F">
        <w:rPr>
          <w:b w:val="0"/>
          <w:bCs/>
          <w:sz w:val="20"/>
          <w:szCs w:val="16"/>
          <w:lang w:val="en-GB" w:bidi="ar-EG"/>
        </w:rPr>
        <w:t>user: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type: mongoose.Schema.Types.ObjectId,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ref: "User",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required: true,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products: [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product: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type: mongoose.Schema.Types.ObjectId,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ref: "Product",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required: true,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quantity: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type: Number,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required: true,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  default: 1,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],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totalPrice: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type: Number,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required: true,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paymentMethod: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type: String,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default: "cash",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status: {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type: String,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enum: ["Pending", "Processing", "Shipped", "Delivered", "Cancelled"],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  default: "Pending",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  <w:r w:rsidRPr="00E8228F">
        <w:rPr>
          <w:b w:val="0"/>
          <w:bCs/>
          <w:sz w:val="20"/>
          <w:szCs w:val="16"/>
          <w:lang w:val="en-GB" w:bidi="ar-EG"/>
        </w:rPr>
        <w:t>  },</w:t>
      </w:r>
    </w:p>
    <w:p w:rsidR="00E8228F" w:rsidRPr="00E8228F" w:rsidRDefault="00E8228F" w:rsidP="00E8228F">
      <w:pPr>
        <w:rPr>
          <w:b w:val="0"/>
          <w:bCs/>
          <w:sz w:val="20"/>
          <w:szCs w:val="16"/>
          <w:lang w:val="en-GB" w:bidi="ar-EG"/>
        </w:rPr>
      </w:pPr>
    </w:p>
    <w:p w:rsidR="00E8228F" w:rsidRPr="00E8228F" w:rsidRDefault="00E8228F" w:rsidP="00E8228F">
      <w:pPr>
        <w:rPr>
          <w:sz w:val="22"/>
          <w:szCs w:val="18"/>
          <w:lang w:bidi="ar-EG"/>
        </w:rPr>
      </w:pPr>
    </w:p>
    <w:p w:rsidR="00E8228F" w:rsidRDefault="00E8228F" w:rsidP="00E8228F">
      <w:pPr>
        <w:rPr>
          <w:sz w:val="22"/>
          <w:szCs w:val="18"/>
          <w:lang w:bidi="ar-EG"/>
        </w:rPr>
      </w:pPr>
      <w:r>
        <w:rPr>
          <w:sz w:val="22"/>
          <w:szCs w:val="18"/>
          <w:lang w:bidi="ar-EG"/>
        </w:rPr>
        <w:t xml:space="preserve">  Cart Model</w:t>
      </w:r>
    </w:p>
    <w:p w:rsidR="00E8228F" w:rsidRPr="00E8228F" w:rsidRDefault="00E8228F" w:rsidP="00E8228F">
      <w:pPr>
        <w:rPr>
          <w:sz w:val="22"/>
          <w:szCs w:val="18"/>
          <w:lang w:val="en-GB" w:bidi="ar-EG"/>
        </w:rPr>
      </w:pPr>
      <w:r>
        <w:rPr>
          <w:sz w:val="22"/>
          <w:szCs w:val="18"/>
          <w:lang w:bidi="ar-EG"/>
        </w:rPr>
        <w:t xml:space="preserve">     </w:t>
      </w:r>
      <w:r w:rsidRPr="00E8228F">
        <w:rPr>
          <w:sz w:val="22"/>
          <w:szCs w:val="18"/>
          <w:lang w:val="en-GB" w:bidi="ar-EG"/>
        </w:rPr>
        <w:t> user: {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lastRenderedPageBreak/>
        <w:t>      type: mongoose.Schema.Types.ObjectId,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ref: "User",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required: true,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 xml:space="preserve">    }, 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items: [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{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product: {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type: mongoose.Schema.Types.ObjectId,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ref: "Product",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required: true,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},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quantity: {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type: Number,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required: true,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  default: 1,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  },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},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],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totalPrice: {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type: Number,</w:t>
      </w:r>
    </w:p>
    <w:p w:rsidR="00E8228F" w:rsidRP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  default: 0,</w:t>
      </w:r>
    </w:p>
    <w:p w:rsidR="00E8228F" w:rsidRDefault="00E8228F" w:rsidP="00E8228F">
      <w:pPr>
        <w:rPr>
          <w:b w:val="0"/>
          <w:bCs/>
          <w:sz w:val="22"/>
          <w:szCs w:val="18"/>
          <w:lang w:val="en-GB" w:bidi="ar-EG"/>
        </w:rPr>
      </w:pPr>
      <w:r w:rsidRPr="00E8228F">
        <w:rPr>
          <w:b w:val="0"/>
          <w:bCs/>
          <w:sz w:val="22"/>
          <w:szCs w:val="18"/>
          <w:lang w:val="en-GB" w:bidi="ar-EG"/>
        </w:rPr>
        <w:t>    },</w:t>
      </w:r>
    </w:p>
    <w:p w:rsidR="00F00EB1" w:rsidRDefault="00F00EB1" w:rsidP="00E8228F">
      <w:pPr>
        <w:rPr>
          <w:b w:val="0"/>
          <w:bCs/>
          <w:sz w:val="22"/>
          <w:szCs w:val="18"/>
          <w:lang w:val="en-GB" w:bidi="ar-EG"/>
        </w:rPr>
      </w:pPr>
    </w:p>
    <w:p w:rsidR="00F00EB1" w:rsidRDefault="00F00EB1" w:rsidP="00E8228F">
      <w:pPr>
        <w:rPr>
          <w:b w:val="0"/>
          <w:bCs/>
          <w:sz w:val="22"/>
          <w:szCs w:val="18"/>
          <w:lang w:val="en-GB" w:bidi="ar-EG"/>
        </w:rPr>
      </w:pPr>
    </w:p>
    <w:p w:rsidR="00F00EB1" w:rsidRPr="00F00EB1" w:rsidRDefault="00F00EB1" w:rsidP="00F00EB1">
      <w:pPr>
        <w:rPr>
          <w:bCs/>
          <w:sz w:val="22"/>
          <w:szCs w:val="18"/>
          <w:lang w:val="en-GB" w:bidi="ar-EG"/>
        </w:rPr>
      </w:pPr>
      <w:r w:rsidRPr="00F00EB1">
        <w:rPr>
          <w:bCs/>
          <w:sz w:val="22"/>
          <w:szCs w:val="18"/>
          <w:lang w:val="en-GB" w:bidi="ar-EG"/>
        </w:rPr>
        <w:t>DevOps Implementation</w:t>
      </w:r>
    </w:p>
    <w:p w:rsidR="00F00EB1" w:rsidRPr="00F00EB1" w:rsidRDefault="00F00EB1" w:rsidP="00F00EB1">
      <w:pPr>
        <w:rPr>
          <w:bCs/>
          <w:sz w:val="22"/>
          <w:szCs w:val="18"/>
          <w:lang w:val="en-GB" w:bidi="ar-EG"/>
        </w:rPr>
      </w:pPr>
      <w:r w:rsidRPr="00F00EB1">
        <w:rPr>
          <w:bCs/>
          <w:sz w:val="22"/>
          <w:szCs w:val="18"/>
          <w:lang w:val="en-GB" w:bidi="ar-EG"/>
        </w:rPr>
        <w:t>CI/CD Pipeline</w:t>
      </w:r>
    </w:p>
    <w:p w:rsidR="00F00EB1" w:rsidRPr="00F00EB1" w:rsidRDefault="00F00EB1" w:rsidP="00F00EB1">
      <w:pPr>
        <w:numPr>
          <w:ilvl w:val="0"/>
          <w:numId w:val="2"/>
        </w:numPr>
        <w:tabs>
          <w:tab w:val="clear" w:pos="720"/>
        </w:tabs>
        <w:ind w:left="426" w:hanging="66"/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Every push triggers:</w:t>
      </w:r>
    </w:p>
    <w:p w:rsidR="00F00EB1" w:rsidRPr="00F00EB1" w:rsidRDefault="00F00EB1" w:rsidP="00F00EB1">
      <w:pPr>
        <w:numPr>
          <w:ilvl w:val="1"/>
          <w:numId w:val="2"/>
        </w:numPr>
        <w:tabs>
          <w:tab w:val="clear" w:pos="1440"/>
          <w:tab w:val="num" w:pos="774"/>
        </w:tabs>
        <w:ind w:left="567" w:firstLine="0"/>
        <w:rPr>
          <w:b w:val="0"/>
          <w:bCs/>
          <w:sz w:val="22"/>
          <w:szCs w:val="18"/>
          <w:lang w:val="en-GB" w:bidi="ar-EG"/>
        </w:rPr>
      </w:pPr>
      <w:r>
        <w:rPr>
          <w:b w:val="0"/>
          <w:bCs/>
          <w:sz w:val="22"/>
          <w:szCs w:val="18"/>
          <w:lang w:val="en-GB" w:bidi="ar-EG"/>
        </w:rPr>
        <w:t xml:space="preserve">  </w:t>
      </w:r>
      <w:r w:rsidRPr="00F00EB1">
        <w:rPr>
          <w:b w:val="0"/>
          <w:bCs/>
          <w:sz w:val="22"/>
          <w:szCs w:val="18"/>
          <w:lang w:val="en-GB" w:bidi="ar-EG"/>
        </w:rPr>
        <w:t>Build &amp; test</w:t>
      </w:r>
    </w:p>
    <w:p w:rsidR="00F00EB1" w:rsidRPr="00F00EB1" w:rsidRDefault="00F00EB1" w:rsidP="00F00EB1">
      <w:pPr>
        <w:pStyle w:val="ListParagraph"/>
        <w:numPr>
          <w:ilvl w:val="1"/>
          <w:numId w:val="2"/>
        </w:numPr>
        <w:tabs>
          <w:tab w:val="clear" w:pos="1440"/>
          <w:tab w:val="num" w:pos="851"/>
        </w:tabs>
        <w:ind w:left="1418" w:hanging="851"/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Docker image creation</w:t>
      </w:r>
    </w:p>
    <w:p w:rsidR="00F00EB1" w:rsidRPr="00F00EB1" w:rsidRDefault="00F00EB1" w:rsidP="00F00EB1">
      <w:pPr>
        <w:pStyle w:val="ListParagraph"/>
        <w:numPr>
          <w:ilvl w:val="1"/>
          <w:numId w:val="2"/>
        </w:numPr>
        <w:tabs>
          <w:tab w:val="clear" w:pos="1440"/>
          <w:tab w:val="num" w:pos="851"/>
        </w:tabs>
        <w:ind w:left="1418" w:hanging="851"/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Deployment to Kubernetes cluster</w:t>
      </w:r>
    </w:p>
    <w:p w:rsidR="00F00EB1" w:rsidRPr="00F00EB1" w:rsidRDefault="00F00EB1" w:rsidP="00F00EB1">
      <w:pPr>
        <w:rPr>
          <w:bCs/>
          <w:sz w:val="22"/>
          <w:szCs w:val="18"/>
          <w:lang w:val="en-GB" w:bidi="ar-EG"/>
        </w:rPr>
      </w:pPr>
      <w:r w:rsidRPr="00F00EB1">
        <w:rPr>
          <w:bCs/>
          <w:sz w:val="22"/>
          <w:szCs w:val="18"/>
          <w:lang w:val="en-GB" w:bidi="ar-EG"/>
        </w:rPr>
        <w:t>Containerization</w:t>
      </w:r>
    </w:p>
    <w:p w:rsidR="00F00EB1" w:rsidRPr="00F00EB1" w:rsidRDefault="00F00EB1" w:rsidP="00F00EB1">
      <w:pPr>
        <w:numPr>
          <w:ilvl w:val="0"/>
          <w:numId w:val="3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Backend, frontend, and database run inside separate Docker containers.</w:t>
      </w:r>
    </w:p>
    <w:p w:rsidR="00F00EB1" w:rsidRPr="00F00EB1" w:rsidRDefault="00F00EB1" w:rsidP="00F00EB1">
      <w:pPr>
        <w:numPr>
          <w:ilvl w:val="0"/>
          <w:numId w:val="3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Docker Compose for local testing.</w:t>
      </w:r>
    </w:p>
    <w:p w:rsidR="00F00EB1" w:rsidRPr="00F00EB1" w:rsidRDefault="00F00EB1" w:rsidP="00F00EB1">
      <w:pPr>
        <w:rPr>
          <w:bCs/>
          <w:sz w:val="22"/>
          <w:szCs w:val="18"/>
          <w:lang w:val="en-GB" w:bidi="ar-EG"/>
        </w:rPr>
      </w:pPr>
      <w:r w:rsidRPr="00F00EB1">
        <w:rPr>
          <w:bCs/>
          <w:sz w:val="22"/>
          <w:szCs w:val="18"/>
          <w:lang w:val="en-GB" w:bidi="ar-EG"/>
        </w:rPr>
        <w:t>Kubernetes Deployment</w:t>
      </w:r>
    </w:p>
    <w:p w:rsidR="00F00EB1" w:rsidRPr="00F00EB1" w:rsidRDefault="00F00EB1" w:rsidP="00F00EB1">
      <w:pPr>
        <w:numPr>
          <w:ilvl w:val="0"/>
          <w:numId w:val="4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Load balancing</w:t>
      </w:r>
    </w:p>
    <w:p w:rsidR="00F00EB1" w:rsidRPr="00F00EB1" w:rsidRDefault="00F00EB1" w:rsidP="00F00EB1">
      <w:pPr>
        <w:numPr>
          <w:ilvl w:val="0"/>
          <w:numId w:val="4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Auto-scaling</w:t>
      </w:r>
    </w:p>
    <w:p w:rsidR="00F00EB1" w:rsidRPr="00F00EB1" w:rsidRDefault="00F00EB1" w:rsidP="00F00EB1">
      <w:pPr>
        <w:numPr>
          <w:ilvl w:val="0"/>
          <w:numId w:val="4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Zero downtime deployment</w:t>
      </w:r>
    </w:p>
    <w:p w:rsidR="00F00EB1" w:rsidRPr="00F00EB1" w:rsidRDefault="00F00EB1" w:rsidP="00F00EB1">
      <w:pPr>
        <w:rPr>
          <w:bCs/>
          <w:sz w:val="22"/>
          <w:szCs w:val="18"/>
          <w:lang w:val="en-GB" w:bidi="ar-EG"/>
        </w:rPr>
      </w:pPr>
      <w:r w:rsidRPr="00F00EB1">
        <w:rPr>
          <w:bCs/>
          <w:sz w:val="22"/>
          <w:szCs w:val="18"/>
          <w:lang w:val="en-GB" w:bidi="ar-EG"/>
        </w:rPr>
        <w:t>Monitoring</w:t>
      </w:r>
    </w:p>
    <w:p w:rsidR="00F00EB1" w:rsidRPr="00F00EB1" w:rsidRDefault="00F00EB1" w:rsidP="00F00EB1">
      <w:pPr>
        <w:numPr>
          <w:ilvl w:val="0"/>
          <w:numId w:val="5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Prometheus collects resource metrics</w:t>
      </w:r>
    </w:p>
    <w:p w:rsidR="00F00EB1" w:rsidRPr="00F00EB1" w:rsidRDefault="00F00EB1" w:rsidP="00F00EB1">
      <w:pPr>
        <w:numPr>
          <w:ilvl w:val="0"/>
          <w:numId w:val="5"/>
        </w:numPr>
        <w:rPr>
          <w:b w:val="0"/>
          <w:bCs/>
          <w:sz w:val="22"/>
          <w:szCs w:val="18"/>
          <w:lang w:val="en-GB" w:bidi="ar-EG"/>
        </w:rPr>
      </w:pPr>
      <w:r w:rsidRPr="00F00EB1">
        <w:rPr>
          <w:b w:val="0"/>
          <w:bCs/>
          <w:sz w:val="22"/>
          <w:szCs w:val="18"/>
          <w:lang w:val="en-GB" w:bidi="ar-EG"/>
        </w:rPr>
        <w:t>Grafana visualizes performance dashboards</w:t>
      </w:r>
    </w:p>
    <w:p w:rsidR="00F00EB1" w:rsidRDefault="00F00EB1" w:rsidP="00E8228F">
      <w:pPr>
        <w:rPr>
          <w:b w:val="0"/>
          <w:bCs/>
          <w:sz w:val="22"/>
          <w:szCs w:val="18"/>
          <w:lang w:val="en-GB" w:bidi="ar-EG"/>
        </w:rPr>
      </w:pPr>
    </w:p>
    <w:p w:rsidR="00F00EB1" w:rsidRDefault="00F00EB1" w:rsidP="00E8228F">
      <w:pPr>
        <w:rPr>
          <w:b w:val="0"/>
          <w:bCs/>
          <w:sz w:val="22"/>
          <w:szCs w:val="18"/>
          <w:lang w:val="en-GB" w:bidi="ar-EG"/>
        </w:rPr>
      </w:pPr>
    </w:p>
    <w:p w:rsidR="00F00EB1" w:rsidRPr="00E8228F" w:rsidRDefault="00F00EB1" w:rsidP="00E8228F">
      <w:pPr>
        <w:rPr>
          <w:b w:val="0"/>
          <w:bCs/>
          <w:sz w:val="22"/>
          <w:szCs w:val="18"/>
          <w:lang w:val="en-GB" w:bidi="ar-EG"/>
        </w:rPr>
      </w:pPr>
    </w:p>
    <w:p w:rsidR="00E8228F" w:rsidRDefault="008F75DC" w:rsidP="008F75DC">
      <w:pPr>
        <w:rPr>
          <w:sz w:val="40"/>
          <w:szCs w:val="40"/>
          <w:lang w:bidi="ar-EG"/>
        </w:rPr>
      </w:pPr>
      <w:r w:rsidRPr="008F75DC">
        <w:rPr>
          <w:sz w:val="40"/>
          <w:szCs w:val="40"/>
          <w:lang w:bidi="ar-EG"/>
        </w:rPr>
        <w:lastRenderedPageBreak/>
        <w:t>CHAPTER 4: CONCLUSION AND FUTURE WORK</w:t>
      </w:r>
    </w:p>
    <w:p w:rsidR="008F75DC" w:rsidRDefault="008F75DC" w:rsidP="008F75DC">
      <w:pPr>
        <w:rPr>
          <w:sz w:val="40"/>
          <w:szCs w:val="40"/>
          <w:lang w:bidi="ar-EG"/>
        </w:rPr>
      </w:pPr>
    </w:p>
    <w:p w:rsidR="008F75DC" w:rsidRPr="008F75DC" w:rsidRDefault="008F75DC" w:rsidP="008F75DC">
      <w:pPr>
        <w:rPr>
          <w:szCs w:val="28"/>
          <w:lang w:bidi="ar-EG"/>
        </w:rPr>
      </w:pPr>
      <w:r w:rsidRPr="008F75DC">
        <w:rPr>
          <w:szCs w:val="28"/>
          <w:lang w:bidi="ar-EG"/>
        </w:rPr>
        <w:t>4.1 Summary</w:t>
      </w:r>
    </w:p>
    <w:p w:rsidR="008F75DC" w:rsidRDefault="008F75DC" w:rsidP="008F75DC">
      <w:pPr>
        <w:ind w:right="-129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This graduation project successfully desi</w:t>
      </w:r>
      <w:r>
        <w:rPr>
          <w:b w:val="0"/>
          <w:bCs/>
          <w:szCs w:val="28"/>
          <w:lang w:bidi="ar-EG"/>
        </w:rPr>
        <w:t xml:space="preserve">gned, developed, and deployed a </w:t>
      </w:r>
      <w:r w:rsidRPr="008F75DC">
        <w:rPr>
          <w:b w:val="0"/>
          <w:bCs/>
          <w:szCs w:val="28"/>
          <w:lang w:bidi="ar-EG"/>
        </w:rPr>
        <w:t>comprehensive e-commerce platform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using modern web technologies and DevOps practices.</w:t>
      </w:r>
    </w:p>
    <w:p w:rsidR="008F75DC" w:rsidRDefault="008F75DC" w:rsidP="008F75DC">
      <w:pPr>
        <w:ind w:right="-129"/>
        <w:rPr>
          <w:b w:val="0"/>
          <w:bCs/>
          <w:szCs w:val="28"/>
          <w:lang w:bidi="ar-EG"/>
        </w:rPr>
      </w:pPr>
    </w:p>
    <w:p w:rsidR="008F75DC" w:rsidRDefault="008F75DC" w:rsidP="008F75DC">
      <w:pPr>
        <w:ind w:right="-129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The system demonstrates the practical application of</w:t>
      </w:r>
      <w:r>
        <w:rPr>
          <w:b w:val="0"/>
          <w:bCs/>
          <w:szCs w:val="28"/>
          <w:lang w:bidi="ar-EG"/>
        </w:rPr>
        <w:t xml:space="preserve"> full-stack development</w:t>
      </w:r>
      <w:r w:rsidRPr="008F75DC">
        <w:rPr>
          <w:b w:val="0"/>
          <w:bCs/>
          <w:szCs w:val="28"/>
          <w:lang w:bidi="ar-EG"/>
        </w:rPr>
        <w:t xml:space="preserve"> incorporating React.js for the frontend, Node.</w:t>
      </w:r>
      <w:r>
        <w:rPr>
          <w:b w:val="0"/>
          <w:bCs/>
          <w:szCs w:val="28"/>
          <w:lang w:bidi="ar-EG"/>
        </w:rPr>
        <w:t>js with Express for the backend</w:t>
      </w:r>
      <w:r w:rsidRPr="008F75DC">
        <w:rPr>
          <w:b w:val="0"/>
          <w:bCs/>
          <w:szCs w:val="28"/>
          <w:lang w:bidi="ar-EG"/>
        </w:rPr>
        <w:t xml:space="preserve"> and</w:t>
      </w:r>
      <w:r>
        <w:rPr>
          <w:b w:val="0"/>
          <w:bCs/>
          <w:szCs w:val="28"/>
          <w:lang w:bidi="ar-EG"/>
        </w:rPr>
        <w:t xml:space="preserve"> MongoDB for data </w:t>
      </w:r>
      <w:r w:rsidRPr="008F75DC">
        <w:rPr>
          <w:b w:val="0"/>
          <w:bCs/>
          <w:szCs w:val="28"/>
          <w:lang w:bidi="ar-EG"/>
        </w:rPr>
        <w:t>persistence.</w:t>
      </w:r>
    </w:p>
    <w:p w:rsidR="008F75DC" w:rsidRPr="008F75DC" w:rsidRDefault="008F75DC" w:rsidP="008F75DC">
      <w:pPr>
        <w:ind w:right="-129"/>
        <w:rPr>
          <w:b w:val="0"/>
          <w:bCs/>
          <w:szCs w:val="28"/>
          <w:lang w:bidi="ar-EG"/>
        </w:rPr>
      </w:pPr>
    </w:p>
    <w:p w:rsidR="008F75DC" w:rsidRDefault="008F75DC" w:rsidP="00501B57">
      <w:pPr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The platform delivers a complete e-commerce solutio</w:t>
      </w:r>
      <w:r>
        <w:rPr>
          <w:b w:val="0"/>
          <w:bCs/>
          <w:szCs w:val="28"/>
          <w:lang w:bidi="ar-EG"/>
        </w:rPr>
        <w:t>n featuring user authentication</w:t>
      </w:r>
      <w:r w:rsidRPr="008F75DC">
        <w:rPr>
          <w:b w:val="0"/>
          <w:bCs/>
          <w:szCs w:val="28"/>
          <w:lang w:bidi="ar-EG"/>
        </w:rPr>
        <w:t xml:space="preserve"> product catalog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management, shopping cart functionality</w:t>
      </w:r>
      <w:r w:rsidR="00501B57">
        <w:rPr>
          <w:rFonts w:hint="cs"/>
          <w:b w:val="0"/>
          <w:bCs/>
          <w:szCs w:val="28"/>
          <w:rtl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and order tracking capabilities.</w:t>
      </w:r>
    </w:p>
    <w:p w:rsidR="008F75DC" w:rsidRPr="008F75DC" w:rsidRDefault="008F75DC" w:rsidP="008F75DC">
      <w:pPr>
        <w:rPr>
          <w:b w:val="0"/>
          <w:bCs/>
          <w:szCs w:val="28"/>
          <w:lang w:bidi="ar-EG"/>
        </w:rPr>
      </w:pPr>
    </w:p>
    <w:p w:rsidR="008F75DC" w:rsidRDefault="008F75DC" w:rsidP="008F75DC">
      <w:pPr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An administrative dashboard provides business owners with tools for invento</w:t>
      </w:r>
      <w:r>
        <w:rPr>
          <w:b w:val="0"/>
          <w:bCs/>
          <w:szCs w:val="28"/>
          <w:lang w:bidi="ar-EG"/>
        </w:rPr>
        <w:t xml:space="preserve">ry management, order processing </w:t>
      </w:r>
      <w:r w:rsidRPr="008F75DC">
        <w:rPr>
          <w:b w:val="0"/>
          <w:bCs/>
          <w:szCs w:val="28"/>
          <w:lang w:bidi="ar-EG"/>
        </w:rPr>
        <w:t>and analytics.</w:t>
      </w:r>
    </w:p>
    <w:p w:rsidR="008F75DC" w:rsidRDefault="008F75DC" w:rsidP="008F75DC">
      <w:pPr>
        <w:rPr>
          <w:b w:val="0"/>
          <w:bCs/>
          <w:szCs w:val="28"/>
          <w:lang w:bidi="ar-EG"/>
        </w:rPr>
      </w:pPr>
    </w:p>
    <w:p w:rsidR="008F75DC" w:rsidRDefault="008F75DC" w:rsidP="008F75DC">
      <w:pPr>
        <w:rPr>
          <w:b w:val="0"/>
          <w:bCs/>
          <w:szCs w:val="28"/>
          <w:lang w:bidi="ar-EG"/>
        </w:rPr>
      </w:pPr>
    </w:p>
    <w:p w:rsidR="008F75DC" w:rsidRDefault="008F75DC" w:rsidP="008F75DC">
      <w:pPr>
        <w:rPr>
          <w:szCs w:val="28"/>
          <w:lang w:bidi="ar-EG"/>
        </w:rPr>
      </w:pPr>
      <w:r w:rsidRPr="008F75DC">
        <w:rPr>
          <w:szCs w:val="28"/>
          <w:lang w:bidi="ar-EG"/>
        </w:rPr>
        <w:t>Key achievements include:</w:t>
      </w:r>
    </w:p>
    <w:p w:rsidR="008F75DC" w:rsidRPr="008F75DC" w:rsidRDefault="008F75DC" w:rsidP="008F75DC">
      <w:pPr>
        <w:rPr>
          <w:szCs w:val="28"/>
          <w:lang w:bidi="ar-EG"/>
        </w:rPr>
      </w:pPr>
    </w:p>
    <w:p w:rsidR="008F75DC" w:rsidRPr="008F75DC" w:rsidRDefault="008F75DC" w:rsidP="008F75DC">
      <w:pPr>
        <w:spacing w:line="480" w:lineRule="auto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 xml:space="preserve">   </w:t>
      </w:r>
      <w:r w:rsidRPr="008F75DC">
        <w:rPr>
          <w:b w:val="0"/>
          <w:bCs/>
          <w:szCs w:val="28"/>
          <w:lang w:bidi="ar-EG"/>
        </w:rPr>
        <w:t>• Complete Functional System: All planned features implemented and tested</w:t>
      </w:r>
    </w:p>
    <w:p w:rsidR="008F75DC" w:rsidRPr="008F75DC" w:rsidRDefault="008F75DC" w:rsidP="008F75DC">
      <w:pPr>
        <w:spacing w:line="480" w:lineRule="auto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 xml:space="preserve">   </w:t>
      </w:r>
      <w:r w:rsidRPr="008F75DC">
        <w:rPr>
          <w:b w:val="0"/>
          <w:bCs/>
          <w:szCs w:val="28"/>
          <w:lang w:bidi="ar-EG"/>
        </w:rPr>
        <w:t>• Modern Architecture: Scalable three-tier architecture with proper separation of concerns</w:t>
      </w:r>
    </w:p>
    <w:p w:rsidR="008F75DC" w:rsidRPr="008F75DC" w:rsidRDefault="008F75DC" w:rsidP="008F75DC">
      <w:pPr>
        <w:spacing w:line="480" w:lineRule="auto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 xml:space="preserve">   </w:t>
      </w:r>
      <w:r w:rsidRPr="008F75DC">
        <w:rPr>
          <w:b w:val="0"/>
          <w:bCs/>
          <w:szCs w:val="28"/>
          <w:lang w:bidi="ar-EG"/>
        </w:rPr>
        <w:t>• DevOps Integration: Fully automated CI/CD pipeline with Docker containerization</w:t>
      </w:r>
    </w:p>
    <w:p w:rsidR="008F75DC" w:rsidRPr="008F75DC" w:rsidRDefault="008F75DC" w:rsidP="008F75DC">
      <w:pPr>
        <w:spacing w:line="480" w:lineRule="auto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 xml:space="preserve">   </w:t>
      </w:r>
      <w:r w:rsidRPr="008F75DC">
        <w:rPr>
          <w:b w:val="0"/>
          <w:bCs/>
          <w:szCs w:val="28"/>
          <w:lang w:bidi="ar-EG"/>
        </w:rPr>
        <w:t>• High Performance: System handles 1000 concurrent users with sub-200ms response times</w:t>
      </w:r>
    </w:p>
    <w:p w:rsidR="008F75DC" w:rsidRDefault="008F75DC" w:rsidP="008F75DC">
      <w:pPr>
        <w:spacing w:line="480" w:lineRule="auto"/>
        <w:ind w:left="426" w:hanging="426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 xml:space="preserve">   </w:t>
      </w:r>
      <w:r w:rsidRPr="008F75DC">
        <w:rPr>
          <w:b w:val="0"/>
          <w:bCs/>
          <w:szCs w:val="28"/>
          <w:lang w:bidi="ar-EG"/>
        </w:rPr>
        <w:t xml:space="preserve">• Security: Comprehensive security measures including JWT authentication, encrypted </w:t>
      </w:r>
      <w:r>
        <w:rPr>
          <w:b w:val="0"/>
          <w:bCs/>
          <w:szCs w:val="28"/>
          <w:lang w:bidi="ar-EG"/>
        </w:rPr>
        <w:t xml:space="preserve">          </w:t>
      </w:r>
      <w:r w:rsidRPr="008F75DC">
        <w:rPr>
          <w:b w:val="0"/>
          <w:bCs/>
          <w:szCs w:val="28"/>
          <w:lang w:bidi="ar-EG"/>
        </w:rPr>
        <w:t>passwords</w:t>
      </w:r>
      <w:r>
        <w:rPr>
          <w:b w:val="0"/>
          <w:bCs/>
          <w:szCs w:val="28"/>
          <w:lang w:bidi="ar-EG"/>
        </w:rPr>
        <w:t>.</w:t>
      </w:r>
    </w:p>
    <w:p w:rsidR="008F75DC" w:rsidRDefault="008F75DC" w:rsidP="008F75DC">
      <w:pPr>
        <w:ind w:left="426" w:hanging="426"/>
        <w:rPr>
          <w:b w:val="0"/>
          <w:bCs/>
          <w:szCs w:val="28"/>
          <w:lang w:bidi="ar-EG"/>
        </w:rPr>
      </w:pPr>
    </w:p>
    <w:p w:rsidR="008F75DC" w:rsidRPr="008F75DC" w:rsidRDefault="008F75DC" w:rsidP="008F75DC">
      <w:pPr>
        <w:ind w:left="426" w:hanging="426"/>
        <w:rPr>
          <w:b w:val="0"/>
          <w:bCs/>
          <w:szCs w:val="28"/>
          <w:lang w:bidi="ar-EG"/>
        </w:rPr>
      </w:pPr>
    </w:p>
    <w:p w:rsidR="008F75DC" w:rsidRPr="008F75DC" w:rsidRDefault="008F75DC" w:rsidP="008F75DC">
      <w:pPr>
        <w:ind w:left="142"/>
        <w:rPr>
          <w:b w:val="0"/>
          <w:bCs/>
          <w:szCs w:val="28"/>
          <w:lang w:bidi="ar-EG"/>
        </w:rPr>
      </w:pPr>
      <w:r>
        <w:rPr>
          <w:b w:val="0"/>
          <w:bCs/>
          <w:szCs w:val="28"/>
          <w:lang w:bidi="ar-EG"/>
        </w:rPr>
        <w:t>4</w:t>
      </w:r>
      <w:r w:rsidRPr="008F75DC">
        <w:rPr>
          <w:b w:val="0"/>
          <w:bCs/>
          <w:szCs w:val="28"/>
          <w:lang w:bidi="ar-EG"/>
        </w:rPr>
        <w:t xml:space="preserve">.2 </w:t>
      </w:r>
      <w:r w:rsidRPr="008F75DC">
        <w:rPr>
          <w:szCs w:val="28"/>
          <w:lang w:bidi="ar-EG"/>
        </w:rPr>
        <w:t>Conclusions</w:t>
      </w:r>
    </w:p>
    <w:p w:rsidR="008F75DC" w:rsidRDefault="008F75DC" w:rsidP="008F75DC">
      <w:pPr>
        <w:ind w:left="142"/>
        <w:rPr>
          <w:b w:val="0"/>
          <w:bCs/>
          <w:szCs w:val="28"/>
          <w:lang w:bidi="ar-EG"/>
        </w:rPr>
      </w:pPr>
    </w:p>
    <w:p w:rsidR="008F75DC" w:rsidRDefault="008F75DC" w:rsidP="008F75DC">
      <w:pPr>
        <w:ind w:left="142" w:right="407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Architecture and Design: The three-tier architecture with React frontend, Node.js backend, and MongoDB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database proved to be an excellent choice for this project. The separation of concerns enabled independent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development and testing of each layer, while the unified JavaScript language across the stack improved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development efficiency.</w:t>
      </w:r>
    </w:p>
    <w:p w:rsidR="008F75DC" w:rsidRPr="008F75DC" w:rsidRDefault="008F75DC" w:rsidP="008F75DC">
      <w:pPr>
        <w:ind w:left="142" w:right="407"/>
        <w:rPr>
          <w:b w:val="0"/>
          <w:bCs/>
          <w:szCs w:val="28"/>
          <w:lang w:bidi="ar-EG"/>
        </w:rPr>
      </w:pPr>
    </w:p>
    <w:p w:rsidR="008F75DC" w:rsidRDefault="008F75DC" w:rsidP="008F75DC">
      <w:pPr>
        <w:ind w:left="142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Technology Stack: The MERN stack (MongoDB, Express, React, Node.js) demonstrated its suitability for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modern web applications. React's component-based architecture facilitated rapid UI development, while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Node.js's non-blocking I/O model provided excellent performance characteristics for concurrent requests.</w:t>
      </w:r>
    </w:p>
    <w:p w:rsidR="008F75DC" w:rsidRPr="008F75DC" w:rsidRDefault="008F75DC" w:rsidP="008F75DC">
      <w:pPr>
        <w:ind w:left="142"/>
        <w:rPr>
          <w:b w:val="0"/>
          <w:bCs/>
          <w:szCs w:val="28"/>
          <w:lang w:bidi="ar-EG"/>
        </w:rPr>
      </w:pPr>
    </w:p>
    <w:p w:rsidR="008F75DC" w:rsidRDefault="008F75DC" w:rsidP="008F75DC">
      <w:pPr>
        <w:ind w:left="142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DevOps Practices: Integration of CI/CD pipelines, Docker containerization, and automated testing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significantly improved development workflow. The ability to deploy with confidence through automated testing</w:t>
      </w:r>
      <w:r>
        <w:rPr>
          <w:b w:val="0"/>
          <w:bCs/>
          <w:szCs w:val="28"/>
          <w:lang w:bidi="ar-EG"/>
        </w:rPr>
        <w:t xml:space="preserve"> </w:t>
      </w:r>
      <w:r w:rsidRPr="008F75DC">
        <w:rPr>
          <w:b w:val="0"/>
          <w:bCs/>
          <w:szCs w:val="28"/>
          <w:lang w:bidi="ar-EG"/>
        </w:rPr>
        <w:t>reduced deployment time from hours to minutes and virtually eliminated deployment-related errors.</w:t>
      </w:r>
    </w:p>
    <w:p w:rsidR="008F75DC" w:rsidRPr="008F75DC" w:rsidRDefault="008F75DC" w:rsidP="008F75DC">
      <w:pPr>
        <w:ind w:left="142"/>
        <w:rPr>
          <w:b w:val="0"/>
          <w:bCs/>
          <w:szCs w:val="28"/>
          <w:lang w:bidi="ar-EG"/>
        </w:rPr>
      </w:pPr>
    </w:p>
    <w:p w:rsidR="0051391B" w:rsidRDefault="008F75DC" w:rsidP="0051391B">
      <w:pPr>
        <w:ind w:left="142"/>
        <w:rPr>
          <w:b w:val="0"/>
          <w:bCs/>
          <w:szCs w:val="28"/>
          <w:lang w:bidi="ar-EG"/>
        </w:rPr>
      </w:pPr>
      <w:r w:rsidRPr="008F75DC">
        <w:rPr>
          <w:b w:val="0"/>
          <w:bCs/>
          <w:szCs w:val="28"/>
          <w:lang w:bidi="ar-EG"/>
        </w:rPr>
        <w:t>Security: Implementation of industry-standard security practices inclu</w:t>
      </w:r>
      <w:r w:rsidR="0051391B">
        <w:rPr>
          <w:b w:val="0"/>
          <w:bCs/>
          <w:szCs w:val="28"/>
          <w:lang w:bidi="ar-EG"/>
        </w:rPr>
        <w:t xml:space="preserve">ding JWT authentication, bcrypt </w:t>
      </w:r>
      <w:r w:rsidRPr="008F75DC">
        <w:rPr>
          <w:b w:val="0"/>
          <w:bCs/>
          <w:szCs w:val="28"/>
          <w:lang w:bidi="ar-EG"/>
        </w:rPr>
        <w:t>p</w:t>
      </w:r>
      <w:r w:rsidR="0051391B">
        <w:rPr>
          <w:b w:val="0"/>
          <w:bCs/>
          <w:szCs w:val="28"/>
          <w:lang w:bidi="ar-EG"/>
        </w:rPr>
        <w:t xml:space="preserve">assword hashing, rate limiting </w:t>
      </w:r>
      <w:r w:rsidRPr="008F75DC">
        <w:rPr>
          <w:b w:val="0"/>
          <w:bCs/>
          <w:szCs w:val="28"/>
          <w:lang w:bidi="ar-EG"/>
        </w:rPr>
        <w:t>data protection.</w:t>
      </w:r>
    </w:p>
    <w:p w:rsidR="008F75DC" w:rsidRDefault="008F75DC" w:rsidP="0051391B">
      <w:pPr>
        <w:ind w:left="142"/>
        <w:rPr>
          <w:b w:val="0"/>
          <w:bCs/>
          <w:szCs w:val="28"/>
          <w:lang w:bidi="ar-EG"/>
        </w:rPr>
      </w:pPr>
    </w:p>
    <w:p w:rsidR="0051391B" w:rsidRDefault="0051391B" w:rsidP="0051391B">
      <w:pPr>
        <w:ind w:left="142"/>
        <w:rPr>
          <w:szCs w:val="28"/>
          <w:lang w:bidi="ar-EG"/>
        </w:rPr>
      </w:pPr>
      <w:r w:rsidRPr="002A6ADE">
        <w:rPr>
          <w:szCs w:val="28"/>
          <w:lang w:bidi="ar-EG"/>
        </w:rPr>
        <w:t>4.3 Future Enhancements</w:t>
      </w:r>
    </w:p>
    <w:p w:rsidR="002A6ADE" w:rsidRDefault="002A6ADE" w:rsidP="0051391B">
      <w:pPr>
        <w:ind w:left="142"/>
        <w:rPr>
          <w:szCs w:val="28"/>
          <w:lang w:bidi="ar-EG"/>
        </w:rPr>
      </w:pPr>
    </w:p>
    <w:p w:rsidR="002A6ADE" w:rsidRP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Integrate payment gateways (Stripe, PayPal)</w:t>
      </w:r>
    </w:p>
    <w:p w:rsidR="002A6ADE" w:rsidRP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Add user analytics and product recommendations (AI/ML)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Mobile app version using React Native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Allow users to save products for later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Notification when wishlist items go on sale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Side-by-side comparison of multiple products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Social media login (Google, Facebook)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>
        <w:rPr>
          <w:b w:val="0"/>
          <w:bCs/>
          <w:szCs w:val="28"/>
          <w:lang w:val="en-GB" w:bidi="ar-EG"/>
        </w:rPr>
        <w:t>N</w:t>
      </w:r>
      <w:r w:rsidRPr="002A6ADE">
        <w:rPr>
          <w:b w:val="0"/>
          <w:bCs/>
          <w:szCs w:val="28"/>
          <w:lang w:val="en-GB" w:bidi="ar-EG"/>
        </w:rPr>
        <w:t>ewsletter subscription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lastRenderedPageBreak/>
        <w:t>Share products on social platforms</w:t>
      </w:r>
    </w:p>
    <w:p w:rsidR="002A6ADE" w:rsidRDefault="002A6ADE" w:rsidP="002A6ADE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Auto-complete suggestions</w:t>
      </w:r>
    </w:p>
    <w:p w:rsidR="002A6ADE" w:rsidRPr="008C1C38" w:rsidRDefault="002A6ADE" w:rsidP="008C1C38">
      <w:pPr>
        <w:numPr>
          <w:ilvl w:val="0"/>
          <w:numId w:val="7"/>
        </w:numPr>
        <w:rPr>
          <w:b w:val="0"/>
          <w:bCs/>
          <w:szCs w:val="28"/>
          <w:lang w:val="en-GB" w:bidi="ar-EG"/>
        </w:rPr>
      </w:pPr>
      <w:r w:rsidRPr="002A6ADE">
        <w:rPr>
          <w:b w:val="0"/>
          <w:bCs/>
          <w:szCs w:val="28"/>
          <w:lang w:val="en-GB" w:bidi="ar-EG"/>
        </w:rPr>
        <w:t>Promotional campaign management</w:t>
      </w:r>
    </w:p>
    <w:p w:rsidR="0051391B" w:rsidRPr="008F75DC" w:rsidRDefault="0051391B" w:rsidP="0051391B">
      <w:pPr>
        <w:ind w:left="142"/>
        <w:rPr>
          <w:b w:val="0"/>
          <w:bCs/>
          <w:szCs w:val="28"/>
          <w:rtl/>
          <w:lang w:bidi="ar-EG"/>
        </w:rPr>
      </w:pPr>
    </w:p>
    <w:sectPr w:rsidR="0051391B" w:rsidRPr="008F75DC" w:rsidSect="00252D5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616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1D2" w:rsidRDefault="002241D2">
      <w:r>
        <w:separator/>
      </w:r>
    </w:p>
    <w:p w:rsidR="002241D2" w:rsidRDefault="002241D2"/>
  </w:endnote>
  <w:endnote w:type="continuationSeparator" w:id="0">
    <w:p w:rsidR="002241D2" w:rsidRDefault="002241D2">
      <w:r>
        <w:continuationSeparator/>
      </w:r>
    </w:p>
    <w:p w:rsidR="002241D2" w:rsidRDefault="002241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5DC" w:rsidRDefault="008F75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02630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F75DC" w:rsidRDefault="008F75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5058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8F75DC" w:rsidRDefault="008F75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5DC" w:rsidRDefault="008F7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1D2" w:rsidRDefault="002241D2">
      <w:r>
        <w:separator/>
      </w:r>
    </w:p>
    <w:p w:rsidR="002241D2" w:rsidRDefault="002241D2"/>
  </w:footnote>
  <w:footnote w:type="continuationSeparator" w:id="0">
    <w:p w:rsidR="002241D2" w:rsidRDefault="002241D2">
      <w:r>
        <w:continuationSeparator/>
      </w:r>
    </w:p>
    <w:p w:rsidR="002241D2" w:rsidRDefault="002241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5DC" w:rsidRDefault="002241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798751" o:spid="_x0000_s2050" type="#_x0000_t136" style="position:absolute;margin-left:0;margin-top:0;width:400.25pt;height:300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P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8F75DC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8F75DC" w:rsidRDefault="008F75DC">
          <w:pPr>
            <w:pStyle w:val="Header"/>
          </w:pPr>
        </w:p>
      </w:tc>
    </w:tr>
  </w:tbl>
  <w:p w:rsidR="008F75DC" w:rsidRDefault="002241D2" w:rsidP="00D077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798752" o:spid="_x0000_s2051" type="#_x0000_t136" style="position:absolute;margin-left:0;margin-top:0;width:400.25pt;height:300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P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5DC" w:rsidRDefault="002241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4798750" o:spid="_x0000_s2049" type="#_x0000_t136" style="position:absolute;margin-left:0;margin-top:0;width:400.25pt;height:300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P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212BB"/>
    <w:multiLevelType w:val="multilevel"/>
    <w:tmpl w:val="943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65448"/>
    <w:multiLevelType w:val="hybridMultilevel"/>
    <w:tmpl w:val="F0D012A4"/>
    <w:lvl w:ilvl="0" w:tplc="D5B29656">
      <w:start w:val="3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430548A2"/>
    <w:multiLevelType w:val="multilevel"/>
    <w:tmpl w:val="662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C2129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B049D"/>
    <w:multiLevelType w:val="hybridMultilevel"/>
    <w:tmpl w:val="FA38EC4E"/>
    <w:lvl w:ilvl="0" w:tplc="3F261F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016CD"/>
    <w:multiLevelType w:val="multilevel"/>
    <w:tmpl w:val="C4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C74DD"/>
    <w:multiLevelType w:val="multilevel"/>
    <w:tmpl w:val="0AA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B2A"/>
    <w:rsid w:val="000115B9"/>
    <w:rsid w:val="0002482E"/>
    <w:rsid w:val="00050324"/>
    <w:rsid w:val="000A0150"/>
    <w:rsid w:val="000E3B2A"/>
    <w:rsid w:val="000E63C9"/>
    <w:rsid w:val="001131F1"/>
    <w:rsid w:val="00130E9D"/>
    <w:rsid w:val="00150A6D"/>
    <w:rsid w:val="00185B35"/>
    <w:rsid w:val="001A296C"/>
    <w:rsid w:val="001E47CE"/>
    <w:rsid w:val="001F2BC8"/>
    <w:rsid w:val="001F5F6B"/>
    <w:rsid w:val="002241D2"/>
    <w:rsid w:val="00234DC9"/>
    <w:rsid w:val="00243EBC"/>
    <w:rsid w:val="00246A35"/>
    <w:rsid w:val="00252D58"/>
    <w:rsid w:val="00284348"/>
    <w:rsid w:val="002A6ADE"/>
    <w:rsid w:val="002F51F5"/>
    <w:rsid w:val="00312137"/>
    <w:rsid w:val="00316A92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4E65EC"/>
    <w:rsid w:val="00501B57"/>
    <w:rsid w:val="005037F0"/>
    <w:rsid w:val="0051391B"/>
    <w:rsid w:val="00516A86"/>
    <w:rsid w:val="005275F6"/>
    <w:rsid w:val="00572102"/>
    <w:rsid w:val="005F1BB0"/>
    <w:rsid w:val="0061565C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7E30B7"/>
    <w:rsid w:val="007F0142"/>
    <w:rsid w:val="00862FE4"/>
    <w:rsid w:val="0086389A"/>
    <w:rsid w:val="0087605E"/>
    <w:rsid w:val="008927BC"/>
    <w:rsid w:val="00895058"/>
    <w:rsid w:val="008B1FEE"/>
    <w:rsid w:val="008C1C38"/>
    <w:rsid w:val="008F50E7"/>
    <w:rsid w:val="008F75DC"/>
    <w:rsid w:val="00903C32"/>
    <w:rsid w:val="00916B16"/>
    <w:rsid w:val="009173B9"/>
    <w:rsid w:val="0093335D"/>
    <w:rsid w:val="0093613E"/>
    <w:rsid w:val="00943026"/>
    <w:rsid w:val="00966B81"/>
    <w:rsid w:val="009C7720"/>
    <w:rsid w:val="00A149B5"/>
    <w:rsid w:val="00A23AFA"/>
    <w:rsid w:val="00A31B3E"/>
    <w:rsid w:val="00A532F3"/>
    <w:rsid w:val="00A8489E"/>
    <w:rsid w:val="00AA3C2D"/>
    <w:rsid w:val="00AC29F3"/>
    <w:rsid w:val="00B231E5"/>
    <w:rsid w:val="00BA7311"/>
    <w:rsid w:val="00C02B87"/>
    <w:rsid w:val="00C4086D"/>
    <w:rsid w:val="00CA1896"/>
    <w:rsid w:val="00CB5B28"/>
    <w:rsid w:val="00CE33D4"/>
    <w:rsid w:val="00CF5371"/>
    <w:rsid w:val="00D0323A"/>
    <w:rsid w:val="00D0559F"/>
    <w:rsid w:val="00D077E9"/>
    <w:rsid w:val="00D42CB7"/>
    <w:rsid w:val="00D5413D"/>
    <w:rsid w:val="00D570A9"/>
    <w:rsid w:val="00D70D02"/>
    <w:rsid w:val="00D71555"/>
    <w:rsid w:val="00D770C7"/>
    <w:rsid w:val="00D86945"/>
    <w:rsid w:val="00D90290"/>
    <w:rsid w:val="00DD152F"/>
    <w:rsid w:val="00DE213F"/>
    <w:rsid w:val="00DF027C"/>
    <w:rsid w:val="00E00A32"/>
    <w:rsid w:val="00E22ACD"/>
    <w:rsid w:val="00E57DC8"/>
    <w:rsid w:val="00E620B0"/>
    <w:rsid w:val="00E63E03"/>
    <w:rsid w:val="00E81B40"/>
    <w:rsid w:val="00E8228F"/>
    <w:rsid w:val="00EF555B"/>
    <w:rsid w:val="00F00EB1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9B7F26"/>
  <w15:docId w15:val="{547422CE-FA3A-4CF5-BC12-A5F130FF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0E3B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F00E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Strong">
    <w:name w:val="Strong"/>
    <w:basedOn w:val="DefaultParagraphFont"/>
    <w:uiPriority w:val="22"/>
    <w:qFormat/>
    <w:rsid w:val="000E3B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0E3B2A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00EB1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F00E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ged\AppData\Roaming\Microsoft\Templates\Metro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A581B5A32F84894844D0AC2DDD04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09606-B6F7-48C3-80D2-0C187050DB6B}"/>
      </w:docPartPr>
      <w:docPartBody>
        <w:p w:rsidR="002032BC" w:rsidRDefault="00BD7114">
          <w:pPr>
            <w:pStyle w:val="8A581B5A32F84894844D0AC2DDD042A5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7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AA2F271B67AA4678A9AF092BDA729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9F294-2751-4183-AD05-42C2EEDC50AE}"/>
      </w:docPartPr>
      <w:docPartBody>
        <w:p w:rsidR="002032BC" w:rsidRDefault="00BD7114">
          <w:pPr>
            <w:pStyle w:val="AA2F271B67AA4678A9AF092BDA729DFC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14"/>
    <w:rsid w:val="002032BC"/>
    <w:rsid w:val="004802E6"/>
    <w:rsid w:val="00B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  <w:lang w:val="en-US" w:eastAsia="en-US"/>
    </w:rPr>
  </w:style>
  <w:style w:type="paragraph" w:customStyle="1" w:styleId="8A581B5A32F84894844D0AC2DDD042A5">
    <w:name w:val="8A581B5A32F84894844D0AC2DDD042A5"/>
  </w:style>
  <w:style w:type="paragraph" w:customStyle="1" w:styleId="AA2F271B67AA4678A9AF092BDA729DFC">
    <w:name w:val="AA2F271B67AA4678A9AF092BDA729DFC"/>
  </w:style>
  <w:style w:type="paragraph" w:customStyle="1" w:styleId="8A4E10860A77412D93AB7C61C8F3F918">
    <w:name w:val="8A4E10860A77412D93AB7C61C8F3F918"/>
  </w:style>
  <w:style w:type="paragraph" w:customStyle="1" w:styleId="A246AF8416D84137B653301F256A3349">
    <w:name w:val="A246AF8416D84137B653301F256A3349"/>
  </w:style>
  <w:style w:type="paragraph" w:customStyle="1" w:styleId="4D795B823626481EB6DBE19311FA328D">
    <w:name w:val="4D795B823626481EB6DBE19311FA328D"/>
  </w:style>
  <w:style w:type="paragraph" w:customStyle="1" w:styleId="0C63F44600D24B04B69A64A58B0B6B40">
    <w:name w:val="0C63F44600D24B04B69A64A58B0B6B40"/>
  </w:style>
  <w:style w:type="paragraph" w:customStyle="1" w:styleId="2D8788830DCD40BE96D21A5441E53B80">
    <w:name w:val="2D8788830DCD40BE96D21A5441E53B80"/>
  </w:style>
  <w:style w:type="paragraph" w:customStyle="1" w:styleId="66F0CEF361444DF98F0D552EF365D52D">
    <w:name w:val="66F0CEF361444DF98F0D552EF365D5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42907-D149-4732-88CB-310BF87FE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Metro report.dotx</Template>
  <TotalTime>277</TotalTime>
  <Pages>21</Pages>
  <Words>2091</Words>
  <Characters>11924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Maged Naim</dc:creator>
  <cp:keywords/>
  <dc:description/>
  <cp:lastModifiedBy>Maged Naim</cp:lastModifiedBy>
  <cp:revision>27</cp:revision>
  <cp:lastPrinted>2006-08-01T17:47:00Z</cp:lastPrinted>
  <dcterms:created xsi:type="dcterms:W3CDTF">2025-12-07T12:21:00Z</dcterms:created>
  <dcterms:modified xsi:type="dcterms:W3CDTF">2025-12-07T17:05:00Z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